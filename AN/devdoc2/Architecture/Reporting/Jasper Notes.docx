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D1B46A" w14:textId="77777777" w:rsidR="00F61AFE" w:rsidRDefault="00F61AFE" w:rsidP="00F61AFE">
      <w:pPr>
        <w:pStyle w:val="Heading1"/>
      </w:pPr>
      <w:r>
        <w:t>Jasper Integration Model</w:t>
      </w:r>
    </w:p>
    <w:p w14:paraId="19032273" w14:textId="77777777" w:rsidR="00F61AFE" w:rsidRDefault="00F61AFE" w:rsidP="00F61AFE">
      <w:pPr>
        <w:pStyle w:val="Heading2"/>
        <w:rPr>
          <w:b/>
        </w:rPr>
      </w:pPr>
      <w:r w:rsidRPr="00957C56">
        <w:t xml:space="preserve">1. Developers create </w:t>
      </w:r>
      <w:r>
        <w:t xml:space="preserve">semantic models and template </w:t>
      </w:r>
      <w:r w:rsidRPr="00957C56">
        <w:t>reports</w:t>
      </w:r>
    </w:p>
    <w:p w14:paraId="284D4462" w14:textId="77777777" w:rsidR="00F61AFE" w:rsidRDefault="00F61AFE" w:rsidP="00F61AFE">
      <w:r>
        <w:t>Developers use the Jasper Studio to create the semantic models, called “domains”.</w:t>
      </w:r>
    </w:p>
    <w:p w14:paraId="37453CB1" w14:textId="77777777" w:rsidR="00F61AFE" w:rsidRDefault="00F61AFE" w:rsidP="00F61AFE">
      <w:r>
        <w:t>Using Jasper Studio, the user can export these as files.</w:t>
      </w:r>
    </w:p>
    <w:p w14:paraId="76362B03" w14:textId="77777777" w:rsidR="00F61AFE" w:rsidRDefault="00F61AFE" w:rsidP="00F61AFE">
      <w:r>
        <w:t>??? There is something else, called “topics”? What are they and do we need them?</w:t>
      </w:r>
    </w:p>
    <w:p w14:paraId="171D14B1" w14:textId="77777777" w:rsidR="00F61AFE" w:rsidRDefault="00F61AFE" w:rsidP="00F61AFE">
      <w:r>
        <w:t>The “web designer</w:t>
      </w:r>
      <w:proofErr w:type="gramStart"/>
      <w:r>
        <w:t>” ???</w:t>
      </w:r>
      <w:proofErr w:type="gramEnd"/>
      <w:r>
        <w:t xml:space="preserve"> </w:t>
      </w:r>
      <w:proofErr w:type="gramStart"/>
      <w:r>
        <w:t>would</w:t>
      </w:r>
      <w:proofErr w:type="gramEnd"/>
      <w:r>
        <w:t xml:space="preserve"> be used to develop ad hoc report templates.</w:t>
      </w:r>
    </w:p>
    <w:p w14:paraId="51AF94DB" w14:textId="77777777" w:rsidR="00F61AFE" w:rsidRDefault="00F61AFE" w:rsidP="00F61AFE">
      <w:r>
        <w:t xml:space="preserve">These would be exported as files using the admin </w:t>
      </w:r>
      <w:proofErr w:type="gramStart"/>
      <w:r>
        <w:t>interface ???</w:t>
      </w:r>
      <w:proofErr w:type="gramEnd"/>
    </w:p>
    <w:p w14:paraId="57EE6522" w14:textId="77777777" w:rsidR="00F61AFE" w:rsidRDefault="00F61AFE" w:rsidP="00F61AFE">
      <w:pPr>
        <w:pStyle w:val="Heading2"/>
        <w:rPr>
          <w:b/>
        </w:rPr>
      </w:pPr>
      <w:r>
        <w:t>2. Reports are published into production (QA, etc.) environment</w:t>
      </w:r>
    </w:p>
    <w:p w14:paraId="6FAA9F71" w14:textId="77777777" w:rsidR="00F61AFE" w:rsidRDefault="00F61AFE" w:rsidP="00F61AFE">
      <w:r>
        <w:t>When a build image containing the models and reports is deployed to a production environment, the deployment process must do the following operations against the report server in production, using the server’s API or other automation support:</w:t>
      </w:r>
    </w:p>
    <w:p w14:paraId="7FB3A6EF" w14:textId="77777777" w:rsidR="00F61AFE" w:rsidRDefault="00F61AFE" w:rsidP="00F61AFE">
      <w:pPr>
        <w:pStyle w:val="Heading3"/>
      </w:pPr>
      <w:r>
        <w:t>Login to web services:</w:t>
      </w:r>
    </w:p>
    <w:p w14:paraId="2A182CD1" w14:textId="77777777" w:rsidR="00F61AFE" w:rsidRPr="00550B8F" w:rsidRDefault="00F61AFE" w:rsidP="00F61AFE">
      <w:r>
        <w:t>???</w:t>
      </w:r>
    </w:p>
    <w:p w14:paraId="7C7C097E" w14:textId="77777777" w:rsidR="00F61AFE" w:rsidRPr="00804B50" w:rsidRDefault="00F61AFE" w:rsidP="00F61AFE">
      <w:pPr>
        <w:pStyle w:val="Heading3"/>
      </w:pPr>
      <w:r w:rsidRPr="00804B50">
        <w:t>For each (new) org:</w:t>
      </w:r>
    </w:p>
    <w:p w14:paraId="3D851020" w14:textId="77777777" w:rsidR="00F61AFE" w:rsidRDefault="00F61AFE" w:rsidP="00F61AFE">
      <w:pPr>
        <w:rPr>
          <w:b/>
        </w:rPr>
      </w:pPr>
      <w:r>
        <w:rPr>
          <w:b/>
        </w:rPr>
        <w:t>Check if organization exists:</w:t>
      </w:r>
    </w:p>
    <w:p w14:paraId="34C85DF0" w14:textId="77777777" w:rsidR="00F61AFE" w:rsidRPr="00CE16EE" w:rsidRDefault="00F61AFE" w:rsidP="00F61AFE">
      <w:r w:rsidRPr="00CE16EE">
        <w:t>GET http://&lt;host&gt;:&lt;port&gt;/jasperserver-pro/rest_v2/organizations/organizationID</w:t>
      </w:r>
    </w:p>
    <w:p w14:paraId="05C89084" w14:textId="77777777" w:rsidR="00F61AFE" w:rsidRPr="00D5493A" w:rsidRDefault="00F61AFE" w:rsidP="00F61AFE">
      <w:pPr>
        <w:rPr>
          <w:b/>
        </w:rPr>
      </w:pPr>
      <w:r w:rsidRPr="00D5493A">
        <w:rPr>
          <w:b/>
        </w:rPr>
        <w:t>Create an organization:</w:t>
      </w:r>
    </w:p>
    <w:p w14:paraId="7A5CC0A3" w14:textId="77777777" w:rsidR="00F61AFE" w:rsidRDefault="00F61AFE" w:rsidP="00F61AFE">
      <w:r w:rsidRPr="00D5493A">
        <w:t xml:space="preserve">POST </w:t>
      </w:r>
      <w:proofErr w:type="gramStart"/>
      <w:r w:rsidRPr="00CE16EE">
        <w:t>http:</w:t>
      </w:r>
      <w:proofErr w:type="gramEnd"/>
      <w:r w:rsidRPr="00CE16EE">
        <w:t>//&lt;host&gt;:&lt;port&gt;/jasperserver-pro/rest_v2/organizations?&lt;argument</w:t>
      </w:r>
      <w:r w:rsidRPr="00D5493A">
        <w:t>&gt;</w:t>
      </w:r>
    </w:p>
    <w:p w14:paraId="53571F41" w14:textId="77777777" w:rsidR="00F61AFE" w:rsidRDefault="00F61AFE" w:rsidP="00F61AFE">
      <w:r>
        <w:t>{</w:t>
      </w:r>
      <w:r>
        <w:br/>
        <w:t>"</w:t>
      </w:r>
      <w:proofErr w:type="spellStart"/>
      <w:r>
        <w:t>id":"Audit</w:t>
      </w:r>
      <w:proofErr w:type="spellEnd"/>
      <w:r>
        <w:t>",</w:t>
      </w:r>
      <w:r>
        <w:br/>
        <w:t>"</w:t>
      </w:r>
      <w:proofErr w:type="spellStart"/>
      <w:r>
        <w:t>alias":"Audit</w:t>
      </w:r>
      <w:proofErr w:type="spellEnd"/>
      <w:r>
        <w:t>",</w:t>
      </w:r>
      <w:r>
        <w:br/>
        <w:t>"</w:t>
      </w:r>
      <w:proofErr w:type="spellStart"/>
      <w:r>
        <w:t>parentId</w:t>
      </w:r>
      <w:proofErr w:type="spellEnd"/>
      <w:r>
        <w:t>":"Finance",</w:t>
      </w:r>
      <w:r>
        <w:br/>
        <w:t>"</w:t>
      </w:r>
      <w:proofErr w:type="spellStart"/>
      <w:r>
        <w:t>tenantName</w:t>
      </w:r>
      <w:proofErr w:type="spellEnd"/>
      <w:r>
        <w:t>":"Audit",</w:t>
      </w:r>
      <w:r>
        <w:br/>
        <w:t>"</w:t>
      </w:r>
      <w:proofErr w:type="spellStart"/>
      <w:r>
        <w:t>tenantDesc</w:t>
      </w:r>
      <w:proofErr w:type="spellEnd"/>
      <w:r>
        <w:t>":"Audit Department of Finance",</w:t>
      </w:r>
      <w:r>
        <w:br/>
        <w:t>"</w:t>
      </w:r>
      <w:proofErr w:type="spellStart"/>
      <w:r>
        <w:t>theme":"default</w:t>
      </w:r>
      <w:proofErr w:type="spellEnd"/>
      <w:r>
        <w:t>"</w:t>
      </w:r>
      <w:r>
        <w:br/>
        <w:t>}</w:t>
      </w:r>
    </w:p>
    <w:p w14:paraId="5056EBFC" w14:textId="77777777" w:rsidR="00F61AFE" w:rsidRDefault="00F61AFE" w:rsidP="00F61AFE">
      <w:pPr>
        <w:rPr>
          <w:b/>
        </w:rPr>
      </w:pPr>
      <w:r>
        <w:rPr>
          <w:b/>
        </w:rPr>
        <w:t>Create a reports folder for organization:</w:t>
      </w:r>
    </w:p>
    <w:p w14:paraId="31A8078D" w14:textId="77777777" w:rsidR="00F61AFE" w:rsidRDefault="00F61AFE" w:rsidP="00F61AFE">
      <w:pPr>
        <w:rPr>
          <w:b/>
        </w:rPr>
      </w:pPr>
      <w:r>
        <w:rPr>
          <w:b/>
        </w:rPr>
        <w:t>Check if user already exists:</w:t>
      </w:r>
    </w:p>
    <w:p w14:paraId="1636805F" w14:textId="77777777" w:rsidR="00F61AFE" w:rsidRPr="00D5493A" w:rsidRDefault="00F61AFE" w:rsidP="00F61AFE">
      <w:r>
        <w:lastRenderedPageBreak/>
        <w:t>GET http://&lt;host&gt;:&lt;port&gt;/jasperserver[-pro]/rest_v2/organizations/orgID/users/userID</w:t>
      </w:r>
    </w:p>
    <w:p w14:paraId="43E76F50" w14:textId="77777777" w:rsidR="00F61AFE" w:rsidRDefault="00F61AFE" w:rsidP="00F61AFE">
      <w:r>
        <w:rPr>
          <w:b/>
        </w:rPr>
        <w:t>Create a user:</w:t>
      </w:r>
    </w:p>
    <w:p w14:paraId="20A62FC0" w14:textId="77777777" w:rsidR="00F61AFE" w:rsidRDefault="00F61AFE" w:rsidP="00F61AFE">
      <w:r>
        <w:t>PUT http://&lt;host&gt;:&lt;port&gt;/jasperserver[-pro]/rest_v2/organizations/orgID/users/userID</w:t>
      </w:r>
      <w:r>
        <w:cr/>
        <w:t>{</w:t>
      </w:r>
      <w:r>
        <w:br/>
        <w:t>"</w:t>
      </w:r>
      <w:proofErr w:type="spellStart"/>
      <w:r>
        <w:t>fullName</w:t>
      </w:r>
      <w:proofErr w:type="spellEnd"/>
      <w:r>
        <w:t>":"Joe User",</w:t>
      </w:r>
      <w:r>
        <w:br/>
        <w:t>"</w:t>
      </w:r>
      <w:proofErr w:type="spellStart"/>
      <w:r>
        <w:t>emailAddress</w:t>
      </w:r>
      <w:proofErr w:type="spellEnd"/>
      <w:r>
        <w:t>":"juser@example.com",</w:t>
      </w:r>
      <w:r>
        <w:br/>
        <w:t>"</w:t>
      </w:r>
      <w:proofErr w:type="spellStart"/>
      <w:r>
        <w:t>enabled"</w:t>
      </w:r>
      <w:proofErr w:type="gramStart"/>
      <w:r>
        <w:t>:false</w:t>
      </w:r>
      <w:proofErr w:type="spellEnd"/>
      <w:proofErr w:type="gramEnd"/>
      <w:r>
        <w:t>,</w:t>
      </w:r>
      <w:r>
        <w:br/>
        <w:t>"password":"</w:t>
      </w:r>
      <w:proofErr w:type="spellStart"/>
      <w:r>
        <w:t>mySecretPassword</w:t>
      </w:r>
      <w:proofErr w:type="spellEnd"/>
      <w:r>
        <w:t>",</w:t>
      </w:r>
      <w:r>
        <w:br/>
        <w:t>"roles":[</w:t>
      </w:r>
      <w:r>
        <w:br/>
        <w:t>{"</w:t>
      </w:r>
      <w:proofErr w:type="spellStart"/>
      <w:r>
        <w:t>name":"ROLE_MANAGER</w:t>
      </w:r>
      <w:proofErr w:type="spellEnd"/>
      <w:r>
        <w:t>"}]</w:t>
      </w:r>
      <w:r>
        <w:br/>
        <w:t>}</w:t>
      </w:r>
    </w:p>
    <w:p w14:paraId="22828A81" w14:textId="77777777" w:rsidR="00F61AFE" w:rsidRDefault="00F61AFE" w:rsidP="00F61AFE">
      <w:pPr>
        <w:rPr>
          <w:b/>
        </w:rPr>
      </w:pPr>
      <w:r>
        <w:rPr>
          <w:b/>
        </w:rPr>
        <w:t>Check if a user attribute already exists:</w:t>
      </w:r>
    </w:p>
    <w:p w14:paraId="050841B8" w14:textId="77777777" w:rsidR="00F61AFE" w:rsidRDefault="00F61AFE" w:rsidP="00F61AFE">
      <w:r w:rsidRPr="00CE16EE">
        <w:t xml:space="preserve">GET </w:t>
      </w:r>
      <w:r w:rsidRPr="00AC49AB">
        <w:t>http://&lt;host&gt;:&lt;port&gt;/jasperserver[-pro]/rest_v2/organizations/orgID/users/userID/attributes</w:t>
      </w:r>
      <w:r>
        <w:t>/</w:t>
      </w:r>
      <w:r>
        <w:br/>
      </w:r>
      <w:r w:rsidRPr="00CE16EE">
        <w:t>&lt;attribute</w:t>
      </w:r>
      <w:r>
        <w:t xml:space="preserve"> name&gt;</w:t>
      </w:r>
    </w:p>
    <w:p w14:paraId="28CDF4EE" w14:textId="77777777" w:rsidR="00F61AFE" w:rsidRDefault="00F61AFE" w:rsidP="00F61AFE">
      <w:pPr>
        <w:rPr>
          <w:b/>
        </w:rPr>
      </w:pPr>
      <w:r>
        <w:rPr>
          <w:b/>
        </w:rPr>
        <w:t>Create attribute for user:</w:t>
      </w:r>
    </w:p>
    <w:p w14:paraId="003A1413" w14:textId="77777777" w:rsidR="00F61AFE" w:rsidRPr="00AC49AB" w:rsidRDefault="00F61AFE" w:rsidP="00F61AFE">
      <w:r>
        <w:t>PUT http://&lt;host&gt;:&lt;port&gt;/jasperserver[-pro]/rest_v2/organizations/orgID/users/userID/attributes</w:t>
      </w:r>
    </w:p>
    <w:p w14:paraId="4F20C690" w14:textId="77777777" w:rsidR="00F61AFE" w:rsidRDefault="00F61AFE" w:rsidP="00F61AFE">
      <w:r w:rsidRPr="00AC49AB">
        <w:t>{</w:t>
      </w:r>
      <w:r>
        <w:br/>
      </w:r>
      <w:r>
        <w:tab/>
      </w:r>
      <w:r w:rsidRPr="00AC49AB">
        <w:t>"attribute"</w:t>
      </w:r>
      <w:proofErr w:type="gramStart"/>
      <w:r w:rsidRPr="00AC49AB">
        <w:t>:[</w:t>
      </w:r>
      <w:proofErr w:type="gramEnd"/>
      <w:r>
        <w:br/>
      </w:r>
      <w:r>
        <w:tab/>
      </w:r>
      <w:r>
        <w:tab/>
      </w:r>
      <w:r w:rsidRPr="00AC49AB">
        <w:t>{</w:t>
      </w:r>
      <w:r>
        <w:br/>
      </w:r>
      <w:r>
        <w:tab/>
      </w:r>
      <w:r>
        <w:tab/>
      </w:r>
      <w:r w:rsidRPr="00AC49AB">
        <w:t>"name": "Attr1",</w:t>
      </w:r>
      <w:r>
        <w:br/>
      </w:r>
      <w:r>
        <w:tab/>
      </w:r>
      <w:r>
        <w:tab/>
      </w:r>
      <w:r w:rsidRPr="00AC49AB">
        <w:t>"value":"newValue1"</w:t>
      </w:r>
      <w:r>
        <w:br/>
      </w:r>
      <w:r>
        <w:tab/>
      </w:r>
      <w:r w:rsidRPr="00AC49AB">
        <w:t>}</w:t>
      </w:r>
      <w:r>
        <w:br/>
        <w:t>}</w:t>
      </w:r>
    </w:p>
    <w:p w14:paraId="376E5BDB" w14:textId="77777777" w:rsidR="00F61AFE" w:rsidRPr="00AC49AB" w:rsidRDefault="00F61AFE" w:rsidP="00F61AFE">
      <w:r>
        <w:t>Users will be assigned a “</w:t>
      </w:r>
      <w:proofErr w:type="spellStart"/>
      <w:r>
        <w:t>tenant_id</w:t>
      </w:r>
      <w:proofErr w:type="spellEnd"/>
      <w:r>
        <w:t>” attribute.</w:t>
      </w:r>
    </w:p>
    <w:p w14:paraId="1FC6A4BF" w14:textId="77777777" w:rsidR="00F61AFE" w:rsidRDefault="00F61AFE" w:rsidP="00F61AFE">
      <w:pPr>
        <w:rPr>
          <w:b/>
        </w:rPr>
      </w:pPr>
      <w:r>
        <w:rPr>
          <w:b/>
        </w:rPr>
        <w:t>Assign user permissions to report folder:</w:t>
      </w:r>
    </w:p>
    <w:p w14:paraId="22AAF21B" w14:textId="77777777" w:rsidR="00F61AFE" w:rsidRDefault="00F61AFE" w:rsidP="00F61AFE">
      <w:r>
        <w:t xml:space="preserve">PUT </w:t>
      </w:r>
      <w:hyperlink w:history="1">
        <w:r w:rsidRPr="00435EAF">
          <w:rPr>
            <w:rStyle w:val="Hyperlink"/>
          </w:rPr>
          <w:t>http://&lt;host&gt;:&lt;port&gt;/jasperserver[-pro]/rest/permission/path/to/resource/</w:t>
        </w:r>
      </w:hyperlink>
    </w:p>
    <w:p w14:paraId="1316AA90" w14:textId="77777777" w:rsidR="00F61AFE" w:rsidRDefault="00F61AFE" w:rsidP="00F61AFE">
      <w:r>
        <w:t>&lt;</w:t>
      </w:r>
      <w:proofErr w:type="spellStart"/>
      <w:r>
        <w:t>entityResource</w:t>
      </w:r>
      <w:proofErr w:type="spellEnd"/>
      <w:r>
        <w:t>&gt;</w:t>
      </w:r>
      <w:r>
        <w:br/>
      </w:r>
      <w:r>
        <w:tab/>
        <w:t xml:space="preserve">&lt;Item </w:t>
      </w:r>
      <w:proofErr w:type="spellStart"/>
      <w:r>
        <w:t>xsi:type</w:t>
      </w:r>
      <w:proofErr w:type="spellEnd"/>
      <w:r>
        <w:t>="</w:t>
      </w:r>
      <w:proofErr w:type="spellStart"/>
      <w:r>
        <w:t>objectPermissionImpl</w:t>
      </w:r>
      <w:proofErr w:type="spellEnd"/>
      <w:r>
        <w:t>"</w:t>
      </w:r>
      <w:r>
        <w:br/>
      </w:r>
      <w:r>
        <w:tab/>
      </w:r>
      <w:r>
        <w:tab/>
      </w:r>
      <w:r>
        <w:tab/>
      </w:r>
      <w:proofErr w:type="spellStart"/>
      <w:r>
        <w:t>xmlns:xsi</w:t>
      </w:r>
      <w:proofErr w:type="spellEnd"/>
      <w:r>
        <w:t>="http://www.w3.org/2001/XMLSchema-instance"&gt;</w:t>
      </w:r>
      <w:r>
        <w:br/>
      </w:r>
      <w:r>
        <w:tab/>
      </w:r>
      <w:r>
        <w:tab/>
        <w:t>&lt;</w:t>
      </w:r>
      <w:proofErr w:type="spellStart"/>
      <w:r>
        <w:t>permissionMask</w:t>
      </w:r>
      <w:proofErr w:type="spellEnd"/>
      <w:r>
        <w:t>&gt;30&lt;/</w:t>
      </w:r>
      <w:proofErr w:type="spellStart"/>
      <w:r>
        <w:t>permissionMask</w:t>
      </w:r>
      <w:proofErr w:type="spellEnd"/>
      <w:r>
        <w:t>&gt;</w:t>
      </w:r>
      <w:r>
        <w:br/>
      </w:r>
      <w:r>
        <w:tab/>
      </w:r>
      <w:r>
        <w:tab/>
        <w:t>&lt;</w:t>
      </w:r>
      <w:proofErr w:type="spellStart"/>
      <w:r>
        <w:t>permissionRecipient</w:t>
      </w:r>
      <w:proofErr w:type="spellEnd"/>
      <w:r>
        <w:t xml:space="preserve"> </w:t>
      </w:r>
      <w:proofErr w:type="spellStart"/>
      <w:r>
        <w:t>xsi:type</w:t>
      </w:r>
      <w:proofErr w:type="spellEnd"/>
      <w:r>
        <w:t>="</w:t>
      </w:r>
      <w:proofErr w:type="spellStart"/>
      <w:r>
        <w:t>userImpl</w:t>
      </w:r>
      <w:proofErr w:type="spellEnd"/>
      <w:r>
        <w:t>"&gt;</w:t>
      </w:r>
      <w:r>
        <w:br/>
      </w:r>
      <w:r>
        <w:tab/>
      </w:r>
      <w:r>
        <w:tab/>
        <w:t>&lt;</w:t>
      </w:r>
      <w:proofErr w:type="spellStart"/>
      <w:r>
        <w:t>externallyDefined</w:t>
      </w:r>
      <w:proofErr w:type="spellEnd"/>
      <w:r>
        <w:t>&gt;false&lt;/</w:t>
      </w:r>
      <w:proofErr w:type="spellStart"/>
      <w:r>
        <w:t>externallyDefined</w:t>
      </w:r>
      <w:proofErr w:type="spellEnd"/>
      <w:r>
        <w:t>&gt;</w:t>
      </w:r>
      <w:r>
        <w:br/>
      </w:r>
      <w:r>
        <w:tab/>
      </w:r>
      <w:r>
        <w:tab/>
        <w:t>&lt;</w:t>
      </w:r>
      <w:proofErr w:type="spellStart"/>
      <w:r>
        <w:t>fullName</w:t>
      </w:r>
      <w:proofErr w:type="spellEnd"/>
      <w:r>
        <w:t>&gt;California User&lt;/</w:t>
      </w:r>
      <w:proofErr w:type="spellStart"/>
      <w:r>
        <w:t>fullName</w:t>
      </w:r>
      <w:proofErr w:type="spellEnd"/>
      <w:r>
        <w:t>&gt;</w:t>
      </w:r>
      <w:r>
        <w:br/>
      </w:r>
      <w:r>
        <w:tab/>
      </w:r>
      <w:r>
        <w:tab/>
        <w:t>&lt;</w:t>
      </w:r>
      <w:proofErr w:type="spellStart"/>
      <w:r>
        <w:t>tenantId</w:t>
      </w:r>
      <w:proofErr w:type="spellEnd"/>
      <w:r>
        <w:t>&gt;organization_1&lt;/</w:t>
      </w:r>
      <w:proofErr w:type="spellStart"/>
      <w:r>
        <w:t>tenantId</w:t>
      </w:r>
      <w:proofErr w:type="spellEnd"/>
      <w:r>
        <w:t>&gt;</w:t>
      </w:r>
      <w:r>
        <w:br/>
      </w:r>
      <w:r>
        <w:lastRenderedPageBreak/>
        <w:tab/>
      </w:r>
      <w:r>
        <w:tab/>
        <w:t>&lt;username&gt;</w:t>
      </w:r>
      <w:proofErr w:type="spellStart"/>
      <w:r>
        <w:t>CaliforniaUser</w:t>
      </w:r>
      <w:proofErr w:type="spellEnd"/>
      <w:r>
        <w:t>&lt;/username&gt;</w:t>
      </w:r>
      <w:r>
        <w:br/>
      </w:r>
      <w:bookmarkStart w:id="0" w:name="_GoBack"/>
      <w:bookmarkEnd w:id="0"/>
      <w:r>
        <w:tab/>
      </w:r>
      <w:r>
        <w:tab/>
        <w:t>&lt;/</w:t>
      </w:r>
      <w:proofErr w:type="spellStart"/>
      <w:r>
        <w:t>permissionRecipient</w:t>
      </w:r>
      <w:proofErr w:type="spellEnd"/>
      <w:r>
        <w:t>&gt;</w:t>
      </w:r>
      <w:r>
        <w:br/>
      </w:r>
      <w:r>
        <w:tab/>
        <w:t>&lt;URI&gt;repo:/path/to/resource&lt;/URI&gt;</w:t>
      </w:r>
      <w:r>
        <w:br/>
      </w:r>
      <w:r>
        <w:tab/>
        <w:t>&lt;/Item&gt;</w:t>
      </w:r>
      <w:r>
        <w:br/>
        <w:t xml:space="preserve">&lt;Item </w:t>
      </w:r>
      <w:proofErr w:type="spellStart"/>
      <w:r>
        <w:t>xsi:type</w:t>
      </w:r>
      <w:proofErr w:type="spellEnd"/>
      <w:r>
        <w:t>="</w:t>
      </w:r>
      <w:proofErr w:type="spellStart"/>
      <w:r>
        <w:t>objectPermissionImpl</w:t>
      </w:r>
      <w:proofErr w:type="spellEnd"/>
      <w:r>
        <w:t>"</w:t>
      </w:r>
    </w:p>
    <w:p w14:paraId="679A04FE" w14:textId="77777777" w:rsidR="00F61AFE" w:rsidRDefault="00F61AFE" w:rsidP="00F61AFE">
      <w:r>
        <w:t>All users have read access to public reports:</w:t>
      </w:r>
    </w:p>
    <w:p w14:paraId="1ABE6456" w14:textId="77777777" w:rsidR="00F61AFE" w:rsidRDefault="00F61AFE" w:rsidP="00F61AFE">
      <w:pPr>
        <w:pStyle w:val="ListParagraph"/>
        <w:numPr>
          <w:ilvl w:val="0"/>
          <w:numId w:val="10"/>
        </w:numPr>
      </w:pPr>
      <w:r>
        <w:t>URI = /public/reports</w:t>
      </w:r>
    </w:p>
    <w:p w14:paraId="151BE57A" w14:textId="77777777" w:rsidR="00F61AFE" w:rsidRDefault="00F61AFE" w:rsidP="00F61AFE">
      <w:pPr>
        <w:pStyle w:val="ListParagraph"/>
        <w:numPr>
          <w:ilvl w:val="0"/>
          <w:numId w:val="10"/>
        </w:numPr>
      </w:pPr>
      <w:proofErr w:type="spellStart"/>
      <w:r>
        <w:t>permissionMask</w:t>
      </w:r>
      <w:proofErr w:type="spellEnd"/>
      <w:r>
        <w:t xml:space="preserve"> = 2 (</w:t>
      </w:r>
      <w:proofErr w:type="spellStart"/>
      <w:r>
        <w:t>readonly</w:t>
      </w:r>
      <w:proofErr w:type="spellEnd"/>
      <w:r>
        <w:t>)</w:t>
      </w:r>
    </w:p>
    <w:p w14:paraId="6A3F2F91" w14:textId="77777777" w:rsidR="00F61AFE" w:rsidRDefault="00F61AFE" w:rsidP="00F61AFE">
      <w:r>
        <w:t>Reader users have read access to org reports:</w:t>
      </w:r>
    </w:p>
    <w:p w14:paraId="1510BB00" w14:textId="77777777" w:rsidR="00F61AFE" w:rsidRDefault="00F61AFE" w:rsidP="00F61AFE">
      <w:pPr>
        <w:pStyle w:val="ListParagraph"/>
        <w:numPr>
          <w:ilvl w:val="0"/>
          <w:numId w:val="10"/>
        </w:numPr>
      </w:pPr>
      <w:r>
        <w:t xml:space="preserve">URI = </w:t>
      </w:r>
      <w:r w:rsidRPr="00CE16EE">
        <w:t>/organizations/</w:t>
      </w:r>
      <w:proofErr w:type="spellStart"/>
      <w:r>
        <w:t>orgid</w:t>
      </w:r>
      <w:proofErr w:type="spellEnd"/>
      <w:r>
        <w:t>/</w:t>
      </w:r>
      <w:r w:rsidRPr="00CE16EE">
        <w:t>reports</w:t>
      </w:r>
    </w:p>
    <w:p w14:paraId="3DE2A300" w14:textId="77777777" w:rsidR="00F61AFE" w:rsidRDefault="00F61AFE" w:rsidP="00F61AFE">
      <w:pPr>
        <w:pStyle w:val="ListParagraph"/>
        <w:numPr>
          <w:ilvl w:val="0"/>
          <w:numId w:val="10"/>
        </w:numPr>
      </w:pPr>
      <w:proofErr w:type="spellStart"/>
      <w:r>
        <w:t>permissionMask</w:t>
      </w:r>
      <w:proofErr w:type="spellEnd"/>
      <w:r>
        <w:t xml:space="preserve"> = 2 (</w:t>
      </w:r>
      <w:proofErr w:type="spellStart"/>
      <w:r>
        <w:t>readonly</w:t>
      </w:r>
      <w:proofErr w:type="spellEnd"/>
      <w:r>
        <w:t>)</w:t>
      </w:r>
    </w:p>
    <w:p w14:paraId="3A941316" w14:textId="77777777" w:rsidR="00F61AFE" w:rsidRDefault="00F61AFE" w:rsidP="00F61AFE">
      <w:r>
        <w:t>Contributor users have read access to org reports:</w:t>
      </w:r>
    </w:p>
    <w:p w14:paraId="5DAD15E5" w14:textId="77777777" w:rsidR="00F61AFE" w:rsidRDefault="00F61AFE" w:rsidP="00F61AFE">
      <w:pPr>
        <w:pStyle w:val="ListParagraph"/>
        <w:numPr>
          <w:ilvl w:val="0"/>
          <w:numId w:val="10"/>
        </w:numPr>
      </w:pPr>
      <w:r>
        <w:t xml:space="preserve">URI = </w:t>
      </w:r>
      <w:r w:rsidRPr="00CE16EE">
        <w:t>/organizations/</w:t>
      </w:r>
      <w:proofErr w:type="spellStart"/>
      <w:r>
        <w:t>orgid</w:t>
      </w:r>
      <w:proofErr w:type="spellEnd"/>
      <w:r>
        <w:t>/</w:t>
      </w:r>
      <w:r w:rsidRPr="00CE16EE">
        <w:t>reports</w:t>
      </w:r>
    </w:p>
    <w:p w14:paraId="542DE967" w14:textId="77777777" w:rsidR="00F61AFE" w:rsidRDefault="00F61AFE" w:rsidP="00F61AFE">
      <w:pPr>
        <w:pStyle w:val="ListParagraph"/>
        <w:numPr>
          <w:ilvl w:val="0"/>
          <w:numId w:val="10"/>
        </w:numPr>
      </w:pPr>
      <w:proofErr w:type="spellStart"/>
      <w:r>
        <w:t>permissionMask</w:t>
      </w:r>
      <w:proofErr w:type="spellEnd"/>
      <w:r>
        <w:t xml:space="preserve"> = 30 (read-write-delete, TBD)</w:t>
      </w:r>
    </w:p>
    <w:p w14:paraId="005FEDE3" w14:textId="77777777" w:rsidR="00F61AFE" w:rsidRDefault="00F61AFE" w:rsidP="00F61AFE">
      <w:pPr>
        <w:pStyle w:val="Heading3"/>
      </w:pPr>
      <w:r w:rsidRPr="00E3463F">
        <w:t>For each report</w:t>
      </w:r>
      <w:r>
        <w:t>:</w:t>
      </w:r>
    </w:p>
    <w:p w14:paraId="7B35CC4B" w14:textId="77777777" w:rsidR="00F61AFE" w:rsidRPr="00804B50" w:rsidRDefault="00F61AFE" w:rsidP="00F61AFE">
      <w:pPr>
        <w:rPr>
          <w:b/>
        </w:rPr>
      </w:pPr>
      <w:r>
        <w:rPr>
          <w:b/>
        </w:rPr>
        <w:t>Publish report</w:t>
      </w:r>
    </w:p>
    <w:p w14:paraId="59EB473E" w14:textId="77777777" w:rsidR="00F61AFE" w:rsidRDefault="00F61AFE" w:rsidP="00F61AFE">
      <w:r w:rsidRPr="00550B8F">
        <w:t>POST http://&lt;host&gt;:&lt;port&gt;/jasperserver[-pro]/rest_v2/resources/path/to/folder</w:t>
      </w:r>
      <w:r>
        <w:br/>
      </w:r>
      <w:proofErr w:type="gramStart"/>
      <w:r>
        <w:t>?</w:t>
      </w:r>
      <w:proofErr w:type="spellStart"/>
      <w:r>
        <w:t>createFolders</w:t>
      </w:r>
      <w:proofErr w:type="spellEnd"/>
      <w:proofErr w:type="gramEnd"/>
      <w:r>
        <w:t>=true</w:t>
      </w:r>
    </w:p>
    <w:p w14:paraId="3218F043" w14:textId="77777777" w:rsidR="00F61AFE" w:rsidRDefault="00F61AFE" w:rsidP="00F61AFE">
      <w:r>
        <w:t>??? Is this the “uploading file resources” type? Or multi-part</w:t>
      </w:r>
    </w:p>
    <w:p w14:paraId="01C612E9" w14:textId="77777777" w:rsidR="00F61AFE" w:rsidRPr="00804B50" w:rsidRDefault="00F61AFE" w:rsidP="00F61AFE">
      <w:pPr>
        <w:pStyle w:val="Heading2"/>
      </w:pPr>
      <w:r w:rsidRPr="00804B50">
        <w:t>3. Reporting service stores reports in folders</w:t>
      </w:r>
    </w:p>
    <w:p w14:paraId="26D01C95" w14:textId="77777777" w:rsidR="00F61AFE" w:rsidRDefault="00F61AFE" w:rsidP="00F61AFE">
      <w:r>
        <w:t>The following structure for organizations is assumed:</w:t>
      </w:r>
    </w:p>
    <w:p w14:paraId="18E552DB" w14:textId="77777777" w:rsidR="00F61AFE" w:rsidRDefault="00F61AFE" w:rsidP="00F61AFE">
      <w:r>
        <w:t>/root</w:t>
      </w:r>
      <w:r>
        <w:br/>
      </w:r>
      <w:r>
        <w:tab/>
        <w:t>/organizations</w:t>
      </w:r>
      <w:r>
        <w:br/>
      </w:r>
      <w:r>
        <w:tab/>
      </w:r>
      <w:r>
        <w:tab/>
        <w:t>/orgid1</w:t>
      </w:r>
      <w:r>
        <w:br/>
      </w:r>
      <w:r>
        <w:tab/>
      </w:r>
      <w:r>
        <w:tab/>
        <w:t>/orgid2</w:t>
      </w:r>
    </w:p>
    <w:p w14:paraId="30A8540E" w14:textId="77777777" w:rsidR="00F61AFE" w:rsidRDefault="00F61AFE" w:rsidP="00F61AFE">
      <w:r>
        <w:t>The following structure for reports is assumed:</w:t>
      </w:r>
    </w:p>
    <w:p w14:paraId="44AD7547" w14:textId="77777777" w:rsidR="00F61AFE" w:rsidRDefault="00F61AFE" w:rsidP="00F61AFE">
      <w:r>
        <w:t>/organizations</w:t>
      </w:r>
      <w:r>
        <w:br/>
      </w:r>
      <w:r>
        <w:tab/>
        <w:t>/</w:t>
      </w:r>
      <w:proofErr w:type="spellStart"/>
      <w:r>
        <w:t>orgid</w:t>
      </w:r>
      <w:proofErr w:type="spellEnd"/>
      <w:r>
        <w:br/>
      </w:r>
      <w:r>
        <w:tab/>
      </w:r>
      <w:r>
        <w:tab/>
        <w:t>/reports</w:t>
      </w:r>
      <w:r>
        <w:br/>
        <w:t>/public</w:t>
      </w:r>
      <w:r>
        <w:br/>
      </w:r>
      <w:r>
        <w:tab/>
        <w:t>/reports</w:t>
      </w:r>
    </w:p>
    <w:p w14:paraId="4D78F69D" w14:textId="77777777" w:rsidR="00F61AFE" w:rsidRDefault="00F61AFE" w:rsidP="00F61AFE">
      <w:pPr>
        <w:pStyle w:val="Heading2"/>
        <w:rPr>
          <w:b/>
        </w:rPr>
      </w:pPr>
      <w:r>
        <w:lastRenderedPageBreak/>
        <w:t>4. Reporting service has one (or a few) users per org, granting folder access</w:t>
      </w:r>
    </w:p>
    <w:p w14:paraId="3499CC5D" w14:textId="77777777" w:rsidR="00F61AFE" w:rsidRDefault="00F61AFE" w:rsidP="00F61AFE">
      <w:r>
        <w:t>The following structure for users is assumed:</w:t>
      </w:r>
    </w:p>
    <w:p w14:paraId="0B41D1C6" w14:textId="77777777" w:rsidR="00F61AFE" w:rsidRDefault="00F61AFE" w:rsidP="00F61AFE">
      <w:r>
        <w:t>/organizations</w:t>
      </w:r>
      <w:r>
        <w:br/>
      </w:r>
      <w:r>
        <w:tab/>
        <w:t>/</w:t>
      </w:r>
      <w:proofErr w:type="spellStart"/>
      <w:r>
        <w:t>orgid</w:t>
      </w:r>
      <w:proofErr w:type="spellEnd"/>
      <w:r>
        <w:br/>
      </w:r>
      <w:r>
        <w:tab/>
      </w:r>
      <w:r>
        <w:tab/>
        <w:t>users</w:t>
      </w:r>
      <w:r>
        <w:br/>
      </w:r>
      <w:r>
        <w:tab/>
      </w:r>
      <w:r>
        <w:tab/>
      </w:r>
      <w:r>
        <w:tab/>
        <w:t>reader</w:t>
      </w:r>
      <w:r>
        <w:br/>
      </w:r>
      <w:r>
        <w:tab/>
      </w:r>
      <w:r>
        <w:tab/>
      </w:r>
      <w:r>
        <w:tab/>
        <w:t>contributor</w:t>
      </w:r>
    </w:p>
    <w:p w14:paraId="77193F11" w14:textId="77777777" w:rsidR="00F61AFE" w:rsidRPr="00804B50" w:rsidRDefault="00F61AFE" w:rsidP="00F61AFE">
      <w:r>
        <w:t>Users are assigned permissions to report folders as described above.</w:t>
      </w:r>
    </w:p>
    <w:p w14:paraId="1E955A7A" w14:textId="77777777" w:rsidR="00F61AFE" w:rsidRDefault="00F61AFE" w:rsidP="00F61AFE">
      <w:pPr>
        <w:pStyle w:val="Heading2"/>
        <w:rPr>
          <w:b/>
        </w:rPr>
      </w:pPr>
      <w:r>
        <w:t>5. Servlet uses report service API to enumerate reports available for org</w:t>
      </w:r>
    </w:p>
    <w:p w14:paraId="62BCB1FE" w14:textId="77777777" w:rsidR="00F61AFE" w:rsidRDefault="00F61AFE" w:rsidP="00F61AFE">
      <w:pPr>
        <w:rPr>
          <w:b/>
        </w:rPr>
      </w:pPr>
      <w:r>
        <w:rPr>
          <w:b/>
        </w:rPr>
        <w:t>Enumerate domains:</w:t>
      </w:r>
    </w:p>
    <w:p w14:paraId="7C053589" w14:textId="77777777" w:rsidR="00F61AFE" w:rsidRDefault="00F61AFE" w:rsidP="00F61AFE">
      <w:r w:rsidRPr="000D51B8">
        <w:t xml:space="preserve">GET </w:t>
      </w:r>
      <w:r w:rsidRPr="00201F43">
        <w:t>http://&lt;host&gt;:&lt;port&gt;/jasperserver[-pro]/rest_v2/resources</w:t>
      </w:r>
      <w:r>
        <w:br/>
      </w:r>
      <w:proofErr w:type="gramStart"/>
      <w:r>
        <w:t>?</w:t>
      </w:r>
      <w:proofErr w:type="spellStart"/>
      <w:r>
        <w:t>folderUri</w:t>
      </w:r>
      <w:proofErr w:type="spellEnd"/>
      <w:proofErr w:type="gramEnd"/>
      <w:r>
        <w:t>=/public/reports or /organizations/</w:t>
      </w:r>
      <w:proofErr w:type="spellStart"/>
      <w:r>
        <w:t>orgid</w:t>
      </w:r>
      <w:proofErr w:type="spellEnd"/>
      <w:r>
        <w:t>/reports</w:t>
      </w:r>
      <w:r>
        <w:br/>
        <w:t>&amp;type=</w:t>
      </w:r>
      <w:r w:rsidRPr="00201F43">
        <w:t xml:space="preserve"> </w:t>
      </w:r>
      <w:proofErr w:type="spellStart"/>
      <w:r w:rsidRPr="00201F43">
        <w:t>semanticLayerDataSource</w:t>
      </w:r>
      <w:proofErr w:type="spellEnd"/>
      <w:r>
        <w:br/>
        <w:t>&amp;recursive=true</w:t>
      </w:r>
      <w:r>
        <w:br/>
        <w:t>&amp;</w:t>
      </w:r>
      <w:proofErr w:type="spellStart"/>
      <w:r>
        <w:t>forceFullPage</w:t>
      </w:r>
      <w:proofErr w:type="spellEnd"/>
      <w:r>
        <w:t>=true</w:t>
      </w:r>
    </w:p>
    <w:p w14:paraId="6EE3C7EC" w14:textId="77777777" w:rsidR="00F61AFE" w:rsidRPr="00201F43" w:rsidRDefault="00F61AFE" w:rsidP="00F61AFE">
      <w:pPr>
        <w:rPr>
          <w:b/>
        </w:rPr>
      </w:pPr>
      <w:r>
        <w:rPr>
          <w:b/>
        </w:rPr>
        <w:t>Enumerate reports:</w:t>
      </w:r>
    </w:p>
    <w:p w14:paraId="33798C04" w14:textId="77777777" w:rsidR="00F61AFE" w:rsidRDefault="00F61AFE" w:rsidP="00F61AFE">
      <w:r w:rsidRPr="000D51B8">
        <w:t xml:space="preserve">GET </w:t>
      </w:r>
      <w:r w:rsidRPr="00201F43">
        <w:t>http://&lt;host&gt;:&lt;port&gt;/jasperserver[-pro]/rest_v2/resources</w:t>
      </w:r>
      <w:r>
        <w:br/>
      </w:r>
      <w:proofErr w:type="gramStart"/>
      <w:r>
        <w:t>?</w:t>
      </w:r>
      <w:proofErr w:type="spellStart"/>
      <w:r>
        <w:t>folderUri</w:t>
      </w:r>
      <w:proofErr w:type="spellEnd"/>
      <w:proofErr w:type="gramEnd"/>
      <w:r>
        <w:t>=/public/reports or /organizations/</w:t>
      </w:r>
      <w:proofErr w:type="spellStart"/>
      <w:r>
        <w:t>orgid</w:t>
      </w:r>
      <w:proofErr w:type="spellEnd"/>
      <w:r>
        <w:t>/reports</w:t>
      </w:r>
      <w:r>
        <w:br/>
        <w:t>&amp;type=</w:t>
      </w:r>
      <w:proofErr w:type="spellStart"/>
      <w:r>
        <w:t>reportUnit</w:t>
      </w:r>
      <w:proofErr w:type="spellEnd"/>
      <w:r>
        <w:br/>
        <w:t>&amp;recursive=true</w:t>
      </w:r>
      <w:r>
        <w:br/>
        <w:t>&amp;</w:t>
      </w:r>
      <w:proofErr w:type="spellStart"/>
      <w:r>
        <w:t>forceFullPage</w:t>
      </w:r>
      <w:proofErr w:type="spellEnd"/>
      <w:r>
        <w:t>=true</w:t>
      </w:r>
    </w:p>
    <w:p w14:paraId="58FD42DA" w14:textId="77777777" w:rsidR="00F61AFE" w:rsidRDefault="00F61AFE" w:rsidP="00F61AFE">
      <w:pPr>
        <w:pStyle w:val="Heading2"/>
        <w:rPr>
          <w:b/>
        </w:rPr>
      </w:pPr>
      <w:r>
        <w:t xml:space="preserve">6. Servlet provides agency UI to control report permissions for </w:t>
      </w:r>
      <w:proofErr w:type="spellStart"/>
      <w:r>
        <w:t>ANet</w:t>
      </w:r>
      <w:proofErr w:type="spellEnd"/>
      <w:r>
        <w:t xml:space="preserve"> users</w:t>
      </w:r>
    </w:p>
    <w:p w14:paraId="06FA9764" w14:textId="77777777" w:rsidR="00F61AFE" w:rsidRDefault="00F61AFE" w:rsidP="00F61AFE">
      <w:pPr>
        <w:pStyle w:val="Heading2"/>
        <w:rPr>
          <w:b/>
        </w:rPr>
      </w:pPr>
      <w:r>
        <w:t>7. User launches new reporting portal application</w:t>
      </w:r>
    </w:p>
    <w:p w14:paraId="568E83E9" w14:textId="77777777" w:rsidR="00F61AFE" w:rsidRDefault="00F61AFE" w:rsidP="00F61AFE">
      <w:pPr>
        <w:pStyle w:val="Heading2"/>
        <w:rPr>
          <w:b/>
        </w:rPr>
      </w:pPr>
      <w:r>
        <w:t xml:space="preserve">8. Portal provides UI to select report to execute, based on </w:t>
      </w:r>
      <w:proofErr w:type="spellStart"/>
      <w:r>
        <w:t>ANet</w:t>
      </w:r>
      <w:proofErr w:type="spellEnd"/>
      <w:r>
        <w:t xml:space="preserve"> user permissions</w:t>
      </w:r>
    </w:p>
    <w:p w14:paraId="34675E68" w14:textId="77777777" w:rsidR="00F61AFE" w:rsidRDefault="00F61AFE" w:rsidP="00F61AFE">
      <w:pPr>
        <w:pStyle w:val="Heading2"/>
      </w:pPr>
      <w:r>
        <w:t>9. Portal calls the reporting service by URL to load the selected report into a window.</w:t>
      </w:r>
    </w:p>
    <w:p w14:paraId="7C9D90AC" w14:textId="77777777" w:rsidR="00F61AFE" w:rsidRDefault="00F61AFE" w:rsidP="00F61AFE">
      <w:r>
        <w:t>http://&lt;host&gt;:&lt;port&gt;/&lt;context&gt;/flow.html?</w:t>
      </w:r>
      <w:r>
        <w:br/>
        <w:t>_</w:t>
      </w:r>
      <w:proofErr w:type="spellStart"/>
      <w:r>
        <w:t>flowId</w:t>
      </w:r>
      <w:proofErr w:type="spellEnd"/>
      <w:r>
        <w:t>=</w:t>
      </w:r>
      <w:proofErr w:type="spellStart"/>
      <w:r>
        <w:t>viewReportFlow</w:t>
      </w:r>
      <w:proofErr w:type="spellEnd"/>
      <w:r>
        <w:br/>
        <w:t>&amp;</w:t>
      </w:r>
      <w:proofErr w:type="spellStart"/>
      <w:r>
        <w:t>reportUnit</w:t>
      </w:r>
      <w:proofErr w:type="spellEnd"/>
      <w:r>
        <w:t>=/</w:t>
      </w:r>
      <w:proofErr w:type="spellStart"/>
      <w:r>
        <w:t>supermart</w:t>
      </w:r>
      <w:proofErr w:type="spellEnd"/>
      <w:r>
        <w:t>/Details/</w:t>
      </w:r>
      <w:proofErr w:type="spellStart"/>
      <w:r>
        <w:t>CustomerDashboard</w:t>
      </w:r>
      <w:proofErr w:type="spellEnd"/>
      <w:r>
        <w:br/>
      </w:r>
      <w:r w:rsidRPr="00B53EB7">
        <w:t>&amp;</w:t>
      </w:r>
      <w:proofErr w:type="spellStart"/>
      <w:r w:rsidRPr="00B53EB7">
        <w:t>customerID</w:t>
      </w:r>
      <w:proofErr w:type="spellEnd"/>
      <w:r w:rsidRPr="00B53EB7">
        <w:t>=4012</w:t>
      </w:r>
      <w:r>
        <w:br/>
      </w:r>
      <w:r w:rsidRPr="00B53EB7">
        <w:t>&amp;country=</w:t>
      </w:r>
      <w:proofErr w:type="spellStart"/>
      <w:r w:rsidRPr="00B53EB7">
        <w:t>US&amp;country</w:t>
      </w:r>
      <w:proofErr w:type="spellEnd"/>
      <w:r w:rsidRPr="00B53EB7">
        <w:t>=Canada</w:t>
      </w:r>
      <w:r>
        <w:br/>
      </w:r>
      <w:r w:rsidRPr="00B53EB7">
        <w:lastRenderedPageBreak/>
        <w:t xml:space="preserve">&amp;output=pdf </w:t>
      </w:r>
      <w:r>
        <w:cr/>
      </w:r>
    </w:p>
    <w:p w14:paraId="43C40EF8" w14:textId="77777777" w:rsidR="00F61AFE" w:rsidRDefault="00F61AFE" w:rsidP="00F61AFE">
      <w:r>
        <w:t>??? URL format:</w:t>
      </w:r>
    </w:p>
    <w:p w14:paraId="537F1CEE" w14:textId="77777777" w:rsidR="00F61AFE" w:rsidRPr="00550B8F" w:rsidRDefault="00F61AFE" w:rsidP="00F61AFE">
      <w:pPr>
        <w:pStyle w:val="ListParagraph"/>
        <w:numPr>
          <w:ilvl w:val="0"/>
          <w:numId w:val="11"/>
        </w:numPr>
      </w:pPr>
      <w:r>
        <w:t>One time token</w:t>
      </w:r>
    </w:p>
    <w:p w14:paraId="4E85B253" w14:textId="77777777" w:rsidR="00F61AFE" w:rsidRDefault="00F61AFE" w:rsidP="00F61AFE">
      <w:pPr>
        <w:pStyle w:val="ListParagraph"/>
        <w:numPr>
          <w:ilvl w:val="0"/>
          <w:numId w:val="11"/>
        </w:numPr>
      </w:pPr>
      <w:r>
        <w:t>User</w:t>
      </w:r>
    </w:p>
    <w:p w14:paraId="7A16E826" w14:textId="77777777" w:rsidR="00F61AFE" w:rsidRDefault="00F61AFE" w:rsidP="00F61AFE">
      <w:pPr>
        <w:pStyle w:val="ListParagraph"/>
        <w:numPr>
          <w:ilvl w:val="0"/>
          <w:numId w:val="11"/>
        </w:numPr>
      </w:pPr>
      <w:r>
        <w:t>Whether customizable</w:t>
      </w:r>
    </w:p>
    <w:p w14:paraId="5BD4FD61" w14:textId="77777777" w:rsidR="00F61AFE" w:rsidRDefault="00F61AFE" w:rsidP="00F61AFE">
      <w:pPr>
        <w:pStyle w:val="ListParagraph"/>
        <w:numPr>
          <w:ilvl w:val="0"/>
          <w:numId w:val="11"/>
        </w:numPr>
      </w:pPr>
      <w:r>
        <w:t>Whether schedulable</w:t>
      </w:r>
    </w:p>
    <w:p w14:paraId="15094A95" w14:textId="77777777" w:rsidR="00F61AFE" w:rsidRDefault="00F61AFE" w:rsidP="00F61AFE">
      <w:pPr>
        <w:pStyle w:val="Heading2"/>
      </w:pPr>
      <w:r w:rsidRPr="00C4298C">
        <w:t xml:space="preserve">10. Report execution can scheduled within the report display window </w:t>
      </w:r>
    </w:p>
    <w:p w14:paraId="207EEF87" w14:textId="77777777" w:rsidR="00F61AFE" w:rsidRPr="00550B8F" w:rsidRDefault="00F61AFE" w:rsidP="00F61AFE">
      <w:r>
        <w:t>???</w:t>
      </w:r>
    </w:p>
    <w:p w14:paraId="40B7C6C4" w14:textId="77777777" w:rsidR="00F61AFE" w:rsidRDefault="00F61AFE" w:rsidP="00F61AFE">
      <w:pPr>
        <w:pStyle w:val="Heading2"/>
        <w:rPr>
          <w:b/>
        </w:rPr>
      </w:pPr>
      <w:r>
        <w:t>11. Report accesses data from multi-tenant ADP database based on user</w:t>
      </w:r>
    </w:p>
    <w:p w14:paraId="655113EF" w14:textId="77777777" w:rsidR="00F61AFE" w:rsidRDefault="00F61AFE" w:rsidP="00F61AFE">
      <w:r>
        <w:t>??? Domain will use user attribute for tenant id</w:t>
      </w:r>
    </w:p>
    <w:p w14:paraId="7276A3A5" w14:textId="77777777" w:rsidR="00F61AFE" w:rsidRDefault="00F61AFE" w:rsidP="00F61AFE">
      <w:pPr>
        <w:pStyle w:val="Heading1"/>
      </w:pPr>
      <w:r>
        <w:t>Summary of inclusion criteria analysis</w:t>
      </w:r>
    </w:p>
    <w:p w14:paraId="4C70D964" w14:textId="77777777" w:rsidR="00F61AFE" w:rsidRDefault="00F61AFE" w:rsidP="00F61AFE">
      <w:r w:rsidRPr="00156958">
        <w:rPr>
          <w:b/>
        </w:rPr>
        <w:t xml:space="preserve">Ability to create Operational Reports: </w:t>
      </w:r>
      <w:r>
        <w:t>It looks like the Jasper Studio (desktop report designer) has very robust capabilities, but I don’t believe these reports can be modified.</w:t>
      </w:r>
    </w:p>
    <w:p w14:paraId="2050B31D" w14:textId="77777777" w:rsidR="00F61AFE" w:rsidRDefault="00F61AFE" w:rsidP="00F61AFE">
      <w:r w:rsidRPr="00156958">
        <w:rPr>
          <w:b/>
        </w:rPr>
        <w:t>Standard Report and Chart Types:</w:t>
      </w:r>
      <w:r>
        <w:t xml:space="preserve"> Seems to have a good palette of all the basic styles</w:t>
      </w:r>
    </w:p>
    <w:p w14:paraId="52F41495" w14:textId="77777777" w:rsidR="00F61AFE" w:rsidRDefault="00F61AFE" w:rsidP="00F61AFE">
      <w:r w:rsidRPr="00156958">
        <w:rPr>
          <w:b/>
        </w:rPr>
        <w:t>Web Based - Ad hoc reporting:</w:t>
      </w:r>
      <w:r>
        <w:t xml:space="preserve"> The </w:t>
      </w:r>
      <w:proofErr w:type="spellStart"/>
      <w:r>
        <w:t>adhoc</w:t>
      </w:r>
      <w:proofErr w:type="spellEnd"/>
      <w:r>
        <w:t xml:space="preserve"> reporting capability needs to be investigated more. It is entirely separate from the Jasper Studio designer and much more limited. What you can do:</w:t>
      </w:r>
    </w:p>
    <w:p w14:paraId="78C6890B" w14:textId="77777777" w:rsidR="00F61AFE" w:rsidRDefault="00F61AFE" w:rsidP="00F61AFE">
      <w:pPr>
        <w:pStyle w:val="ListParagraph"/>
        <w:numPr>
          <w:ilvl w:val="0"/>
          <w:numId w:val="8"/>
        </w:numPr>
      </w:pPr>
      <w:r>
        <w:t>Design a report from scratch, from a domain or view already developed (probably by active)</w:t>
      </w:r>
    </w:p>
    <w:p w14:paraId="738460EE" w14:textId="77777777" w:rsidR="00F61AFE" w:rsidRDefault="00F61AFE" w:rsidP="00F61AFE">
      <w:pPr>
        <w:pStyle w:val="ListParagraph"/>
        <w:numPr>
          <w:ilvl w:val="0"/>
          <w:numId w:val="8"/>
        </w:numPr>
      </w:pPr>
      <w:r>
        <w:t>Change text, formatting, sorting, do conditional formatting</w:t>
      </w:r>
    </w:p>
    <w:p w14:paraId="388786EB" w14:textId="77777777" w:rsidR="00F61AFE" w:rsidRDefault="00F61AFE" w:rsidP="00F61AFE">
      <w:pPr>
        <w:pStyle w:val="ListParagraph"/>
        <w:numPr>
          <w:ilvl w:val="0"/>
          <w:numId w:val="8"/>
        </w:numPr>
      </w:pPr>
      <w:r>
        <w:t>Provide user filters</w:t>
      </w:r>
    </w:p>
    <w:p w14:paraId="424FB3F9" w14:textId="77777777" w:rsidR="00F61AFE" w:rsidRDefault="00F61AFE" w:rsidP="00F61AFE">
      <w:r>
        <w:t>What is probably missing (to be confirmed)</w:t>
      </w:r>
      <w:proofErr w:type="gramStart"/>
      <w:r>
        <w:t>:</w:t>
      </w:r>
      <w:proofErr w:type="gramEnd"/>
    </w:p>
    <w:p w14:paraId="06B81FB1" w14:textId="77777777" w:rsidR="00F61AFE" w:rsidRDefault="00F61AFE" w:rsidP="00F61AFE">
      <w:pPr>
        <w:pStyle w:val="ListParagraph"/>
        <w:numPr>
          <w:ilvl w:val="0"/>
          <w:numId w:val="9"/>
        </w:numPr>
      </w:pPr>
      <w:r>
        <w:t>Ability to stack multiple data elements within a row (like a customer address)</w:t>
      </w:r>
    </w:p>
    <w:p w14:paraId="60A480AC" w14:textId="77777777" w:rsidR="00F61AFE" w:rsidRDefault="00F61AFE" w:rsidP="00F61AFE">
      <w:pPr>
        <w:pStyle w:val="ListParagraph"/>
        <w:numPr>
          <w:ilvl w:val="0"/>
          <w:numId w:val="9"/>
        </w:numPr>
      </w:pPr>
      <w:r>
        <w:t>Ability to put multiple data elements into a group header (like various information about an activity, with detailed rows about the fees).</w:t>
      </w:r>
    </w:p>
    <w:p w14:paraId="21E9293E" w14:textId="77777777" w:rsidR="00F61AFE" w:rsidRDefault="00F61AFE" w:rsidP="00F61AFE">
      <w:r w:rsidRPr="0061566A">
        <w:rPr>
          <w:b/>
        </w:rPr>
        <w:t>Export Data to Excel and CSV with many rows of detail data:</w:t>
      </w:r>
      <w:r>
        <w:t xml:space="preserve"> Export capabilities look very robust</w:t>
      </w:r>
    </w:p>
    <w:p w14:paraId="08DFF270" w14:textId="77777777" w:rsidR="00F61AFE" w:rsidRDefault="00F61AFE" w:rsidP="00F61AFE">
      <w:r w:rsidRPr="0061566A">
        <w:rPr>
          <w:b/>
        </w:rPr>
        <w:t>Schedule report emailing to multiple stakeholders:</w:t>
      </w:r>
      <w:r>
        <w:t xml:space="preserve"> The scheduling capabilities of the server are very robust, and seem to include everything we already do in </w:t>
      </w:r>
      <w:proofErr w:type="spellStart"/>
      <w:r>
        <w:t>Activenet</w:t>
      </w:r>
      <w:proofErr w:type="spellEnd"/>
      <w:r>
        <w:t>, including FTP, and more.</w:t>
      </w:r>
    </w:p>
    <w:p w14:paraId="12646E09" w14:textId="77777777" w:rsidR="00F61AFE" w:rsidRPr="0061566A" w:rsidRDefault="00F61AFE" w:rsidP="00F61AFE">
      <w:r w:rsidRPr="0061566A">
        <w:rPr>
          <w:b/>
        </w:rPr>
        <w:t xml:space="preserve">Ability </w:t>
      </w:r>
      <w:proofErr w:type="gramStart"/>
      <w:r w:rsidRPr="0061566A">
        <w:rPr>
          <w:b/>
        </w:rPr>
        <w:t>make</w:t>
      </w:r>
      <w:proofErr w:type="gramEnd"/>
      <w:r w:rsidRPr="0061566A">
        <w:rPr>
          <w:b/>
        </w:rPr>
        <w:t xml:space="preserve"> Standard Template reports read only: </w:t>
      </w:r>
      <w:r>
        <w:t>Not confirmed. I suspect will be easy with e</w:t>
      </w:r>
    </w:p>
    <w:p w14:paraId="31DDFD5A" w14:textId="77777777" w:rsidR="00F61AFE" w:rsidRDefault="00F61AFE" w:rsidP="00F61AFE">
      <w:proofErr w:type="gramStart"/>
      <w:r w:rsidRPr="0061566A">
        <w:rPr>
          <w:b/>
        </w:rPr>
        <w:lastRenderedPageBreak/>
        <w:t>After selecting report in ANET, restricted by ANET's user profile settings, d</w:t>
      </w:r>
      <w:r>
        <w:rPr>
          <w:b/>
        </w:rPr>
        <w:t>isplay report in another window</w:t>
      </w:r>
      <w:r w:rsidRPr="0061566A">
        <w:rPr>
          <w:b/>
        </w:rPr>
        <w:t>:</w:t>
      </w:r>
      <w:r>
        <w:t xml:space="preserve"> This looks straightforward.</w:t>
      </w:r>
      <w:proofErr w:type="gramEnd"/>
    </w:p>
    <w:p w14:paraId="2C4D345F" w14:textId="77777777" w:rsidR="00F61AFE" w:rsidRDefault="00F61AFE" w:rsidP="00F61AFE">
      <w:r w:rsidRPr="0061566A">
        <w:rPr>
          <w:b/>
        </w:rPr>
        <w:t xml:space="preserve">When users create </w:t>
      </w:r>
      <w:proofErr w:type="spellStart"/>
      <w:r w:rsidRPr="0061566A">
        <w:rPr>
          <w:b/>
        </w:rPr>
        <w:t>adhoc</w:t>
      </w:r>
      <w:proofErr w:type="spellEnd"/>
      <w:r w:rsidRPr="0061566A">
        <w:rPr>
          <w:b/>
        </w:rPr>
        <w:t xml:space="preserve"> reports, ANET must be able to enumerate them from the reporting system to update its own security system:</w:t>
      </w:r>
      <w:r>
        <w:t xml:space="preserve"> Demo of REST API shows this is possible.</w:t>
      </w:r>
    </w:p>
    <w:p w14:paraId="28DEEFB6" w14:textId="77777777" w:rsidR="00F61AFE" w:rsidRDefault="00F61AFE" w:rsidP="00F61AFE">
      <w:r w:rsidRPr="0061566A">
        <w:rPr>
          <w:b/>
        </w:rPr>
        <w:t xml:space="preserve">When displaying a report, it must be possible for ANET to control which org's data is displayed: </w:t>
      </w:r>
      <w:r>
        <w:t>Jasper has specific support for selecting data in a multi-tenant implementation. I don’t understand the details</w:t>
      </w:r>
    </w:p>
    <w:p w14:paraId="0B9EF2BC" w14:textId="77777777" w:rsidR="00F61AFE" w:rsidRDefault="00F61AFE" w:rsidP="00F61AFE">
      <w:r w:rsidRPr="004D1436">
        <w:rPr>
          <w:b/>
        </w:rPr>
        <w:t>It must be possible to control when a report is launched whether it can be modified and/or saved:</w:t>
      </w:r>
      <w:r>
        <w:t xml:space="preserve"> To be confirmed; I think it will be straight-forward with their security model.</w:t>
      </w:r>
    </w:p>
    <w:p w14:paraId="6BD2D310" w14:textId="77777777" w:rsidR="00F61AFE" w:rsidRDefault="00F61AFE" w:rsidP="00F61AFE">
      <w:r w:rsidRPr="004D1436">
        <w:rPr>
          <w:b/>
        </w:rPr>
        <w:t xml:space="preserve">Deployment process must be able to automatically create any server objects needed on a per-org basis: </w:t>
      </w:r>
      <w:r>
        <w:t>To be confirmed; I think their API supports this.</w:t>
      </w:r>
    </w:p>
    <w:p w14:paraId="11F7F291" w14:textId="77777777" w:rsidR="00F61AFE" w:rsidRDefault="00F61AFE" w:rsidP="00F61AFE">
      <w:pPr>
        <w:rPr>
          <w:rFonts w:asciiTheme="majorHAnsi" w:eastAsiaTheme="majorEastAsia" w:hAnsiTheme="majorHAnsi" w:cstheme="majorBidi"/>
          <w:b/>
          <w:bCs/>
          <w:color w:val="365F91" w:themeColor="accent1" w:themeShade="BF"/>
          <w:sz w:val="28"/>
          <w:szCs w:val="28"/>
        </w:rPr>
      </w:pPr>
      <w:r>
        <w:br w:type="page"/>
      </w:r>
    </w:p>
    <w:p w14:paraId="702171C6" w14:textId="77777777" w:rsidR="00F61AFE" w:rsidRDefault="00F61AFE" w:rsidP="00F61AFE">
      <w:pPr>
        <w:pStyle w:val="Heading1"/>
      </w:pPr>
      <w:r>
        <w:lastRenderedPageBreak/>
        <w:t>Questions</w:t>
      </w:r>
    </w:p>
    <w:p w14:paraId="4E16B59C" w14:textId="77777777" w:rsidR="00F61AFE" w:rsidRDefault="00F61AFE" w:rsidP="00F61AFE">
      <w:r>
        <w:t>Ad hoc views</w:t>
      </w:r>
    </w:p>
    <w:p w14:paraId="5842051A" w14:textId="77777777" w:rsidR="00F61AFE" w:rsidRDefault="00F61AFE" w:rsidP="00F61AFE">
      <w:pPr>
        <w:pStyle w:val="ListParagraph"/>
        <w:numPr>
          <w:ilvl w:val="0"/>
          <w:numId w:val="5"/>
        </w:numPr>
      </w:pPr>
      <w:r>
        <w:t>Add columns from the meta data</w:t>
      </w:r>
    </w:p>
    <w:p w14:paraId="77CA91B4" w14:textId="77777777" w:rsidR="00F61AFE" w:rsidRDefault="00F61AFE" w:rsidP="00F61AFE">
      <w:pPr>
        <w:pStyle w:val="ListParagraph"/>
        <w:numPr>
          <w:ilvl w:val="0"/>
          <w:numId w:val="5"/>
        </w:numPr>
      </w:pPr>
      <w:r>
        <w:t>Only one column per column?</w:t>
      </w:r>
    </w:p>
    <w:p w14:paraId="3144AFBC" w14:textId="77777777" w:rsidR="00F61AFE" w:rsidRDefault="00F61AFE" w:rsidP="00F61AFE">
      <w:r>
        <w:t>Scheduling:</w:t>
      </w:r>
    </w:p>
    <w:p w14:paraId="33169730" w14:textId="77777777" w:rsidR="00F61AFE" w:rsidRDefault="00F61AFE" w:rsidP="00F61AFE">
      <w:pPr>
        <w:pStyle w:val="ListParagraph"/>
        <w:numPr>
          <w:ilvl w:val="0"/>
          <w:numId w:val="3"/>
        </w:numPr>
      </w:pPr>
      <w:r>
        <w:t>Can it be done through API</w:t>
      </w:r>
    </w:p>
    <w:p w14:paraId="04B2E8C1" w14:textId="77777777" w:rsidR="00F61AFE" w:rsidRDefault="00F61AFE" w:rsidP="00F61AFE">
      <w:pPr>
        <w:pStyle w:val="ListParagraph"/>
        <w:numPr>
          <w:ilvl w:val="0"/>
          <w:numId w:val="3"/>
        </w:numPr>
      </w:pPr>
      <w:r>
        <w:t>Does it require “full” server access?</w:t>
      </w:r>
    </w:p>
    <w:p w14:paraId="5E97DF32" w14:textId="77777777" w:rsidR="00F61AFE" w:rsidRDefault="00F61AFE" w:rsidP="00F61AFE">
      <w:r>
        <w:t>Security:</w:t>
      </w:r>
    </w:p>
    <w:p w14:paraId="035A6C04" w14:textId="77777777" w:rsidR="00F61AFE" w:rsidRDefault="00F61AFE" w:rsidP="00F61AFE">
      <w:pPr>
        <w:pStyle w:val="ListParagraph"/>
        <w:numPr>
          <w:ilvl w:val="0"/>
          <w:numId w:val="7"/>
        </w:numPr>
      </w:pPr>
      <w:r>
        <w:t>How are permissions associated with roles?</w:t>
      </w:r>
    </w:p>
    <w:p w14:paraId="3EEE89AE" w14:textId="77777777" w:rsidR="00F61AFE" w:rsidRPr="00110699" w:rsidRDefault="00F61AFE" w:rsidP="00F61AFE">
      <w:pPr>
        <w:pStyle w:val="ListParagraph"/>
        <w:numPr>
          <w:ilvl w:val="0"/>
          <w:numId w:val="7"/>
        </w:numPr>
      </w:pPr>
      <w:r>
        <w:t>Data selection based on tenant id as a function of organization?</w:t>
      </w:r>
    </w:p>
    <w:p w14:paraId="6024A2D6" w14:textId="77777777" w:rsidR="00F61AFE" w:rsidRDefault="00F61AFE" w:rsidP="00F61AFE">
      <w:pPr>
        <w:pStyle w:val="Heading1"/>
      </w:pPr>
      <w:r>
        <w:t>Domains</w:t>
      </w:r>
    </w:p>
    <w:p w14:paraId="7887E8A5" w14:textId="77777777" w:rsidR="00F61AFE" w:rsidRPr="00805E53" w:rsidRDefault="00F61AFE" w:rsidP="00F61AFE">
      <w:r>
        <w:rPr>
          <w:noProof/>
        </w:rPr>
        <w:drawing>
          <wp:inline distT="0" distB="0" distL="0" distR="0" wp14:anchorId="602E0854" wp14:editId="61026384">
            <wp:extent cx="2768600" cy="15870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478" cy="1588651"/>
                    </a:xfrm>
                    <a:prstGeom prst="rect">
                      <a:avLst/>
                    </a:prstGeom>
                    <a:noFill/>
                    <a:ln>
                      <a:noFill/>
                    </a:ln>
                  </pic:spPr>
                </pic:pic>
              </a:graphicData>
            </a:graphic>
          </wp:inline>
        </w:drawing>
      </w:r>
    </w:p>
    <w:p w14:paraId="10F4FA48" w14:textId="77777777" w:rsidR="00F61AFE" w:rsidRDefault="00F61AFE" w:rsidP="00F61AFE">
      <w:pPr>
        <w:pStyle w:val="Heading1"/>
      </w:pPr>
      <w:r>
        <w:t>Report design</w:t>
      </w:r>
    </w:p>
    <w:p w14:paraId="213244B2" w14:textId="77777777" w:rsidR="00F61AFE" w:rsidRDefault="00F61AFE" w:rsidP="00F61AFE">
      <w:r>
        <w:t>Ad hoc view with a template</w:t>
      </w:r>
    </w:p>
    <w:p w14:paraId="20821E68" w14:textId="77777777" w:rsidR="00F61AFE" w:rsidRDefault="00F61AFE" w:rsidP="00F61AFE">
      <w:r>
        <w:rPr>
          <w:noProof/>
        </w:rPr>
        <w:lastRenderedPageBreak/>
        <w:drawing>
          <wp:inline distT="0" distB="0" distL="0" distR="0" wp14:anchorId="33B0B976" wp14:editId="1DC7BD09">
            <wp:extent cx="2465006" cy="281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65006" cy="2819400"/>
                    </a:xfrm>
                    <a:prstGeom prst="rect">
                      <a:avLst/>
                    </a:prstGeom>
                    <a:noFill/>
                    <a:ln>
                      <a:noFill/>
                    </a:ln>
                  </pic:spPr>
                </pic:pic>
              </a:graphicData>
            </a:graphic>
          </wp:inline>
        </w:drawing>
      </w:r>
    </w:p>
    <w:p w14:paraId="3AD54908" w14:textId="77777777" w:rsidR="00F61AFE" w:rsidRDefault="00F61AFE" w:rsidP="00F61AFE">
      <w:r>
        <w:rPr>
          <w:noProof/>
        </w:rPr>
        <w:drawing>
          <wp:inline distT="0" distB="0" distL="0" distR="0" wp14:anchorId="12ABBB98" wp14:editId="614867F8">
            <wp:extent cx="4775200" cy="13417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5200" cy="1341750"/>
                    </a:xfrm>
                    <a:prstGeom prst="rect">
                      <a:avLst/>
                    </a:prstGeom>
                    <a:noFill/>
                    <a:ln>
                      <a:noFill/>
                    </a:ln>
                  </pic:spPr>
                </pic:pic>
              </a:graphicData>
            </a:graphic>
          </wp:inline>
        </w:drawing>
      </w:r>
    </w:p>
    <w:p w14:paraId="235F9C2A" w14:textId="77777777" w:rsidR="00F61AFE" w:rsidRDefault="00F61AFE" w:rsidP="00F61AFE">
      <w:r>
        <w:t>Interactively modify report</w:t>
      </w:r>
    </w:p>
    <w:p w14:paraId="25F6AC16" w14:textId="77777777" w:rsidR="00F61AFE" w:rsidRDefault="00F61AFE" w:rsidP="00F61AFE">
      <w:pPr>
        <w:pStyle w:val="ListParagraph"/>
        <w:numPr>
          <w:ilvl w:val="0"/>
          <w:numId w:val="4"/>
        </w:numPr>
      </w:pPr>
      <w:r>
        <w:t>Column widths</w:t>
      </w:r>
    </w:p>
    <w:p w14:paraId="03347DA5" w14:textId="77777777" w:rsidR="00F61AFE" w:rsidRDefault="00F61AFE" w:rsidP="00F61AFE">
      <w:pPr>
        <w:pStyle w:val="ListParagraph"/>
        <w:numPr>
          <w:ilvl w:val="0"/>
          <w:numId w:val="4"/>
        </w:numPr>
      </w:pPr>
      <w:r>
        <w:t>Conditional formatting</w:t>
      </w:r>
    </w:p>
    <w:p w14:paraId="0FC4D885" w14:textId="77777777" w:rsidR="00F61AFE" w:rsidRDefault="00F61AFE" w:rsidP="00F61AFE">
      <w:pPr>
        <w:pStyle w:val="ListParagraph"/>
        <w:numPr>
          <w:ilvl w:val="0"/>
          <w:numId w:val="4"/>
        </w:numPr>
      </w:pPr>
      <w:r>
        <w:t>Sorting</w:t>
      </w:r>
    </w:p>
    <w:p w14:paraId="0DB314ED" w14:textId="77777777" w:rsidR="00F61AFE" w:rsidRPr="00B74F19" w:rsidRDefault="00F61AFE" w:rsidP="00F61AFE">
      <w:r>
        <w:rPr>
          <w:noProof/>
        </w:rPr>
        <w:drawing>
          <wp:inline distT="0" distB="0" distL="0" distR="0" wp14:anchorId="31C98650" wp14:editId="1B327026">
            <wp:extent cx="4781550" cy="222219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1550" cy="2222195"/>
                    </a:xfrm>
                    <a:prstGeom prst="rect">
                      <a:avLst/>
                    </a:prstGeom>
                    <a:noFill/>
                    <a:ln>
                      <a:noFill/>
                    </a:ln>
                  </pic:spPr>
                </pic:pic>
              </a:graphicData>
            </a:graphic>
          </wp:inline>
        </w:drawing>
      </w:r>
    </w:p>
    <w:p w14:paraId="2A3691D4" w14:textId="77777777" w:rsidR="00F61AFE" w:rsidRDefault="00F61AFE" w:rsidP="00F61AFE">
      <w:pPr>
        <w:pStyle w:val="Heading1"/>
      </w:pPr>
      <w:r>
        <w:lastRenderedPageBreak/>
        <w:t>Multi-tenant</w:t>
      </w:r>
    </w:p>
    <w:p w14:paraId="0A8541AB" w14:textId="77777777" w:rsidR="00F61AFE" w:rsidRDefault="00F61AFE" w:rsidP="00F61AFE">
      <w:pPr>
        <w:pStyle w:val="ListParagraph"/>
        <w:numPr>
          <w:ilvl w:val="0"/>
          <w:numId w:val="6"/>
        </w:numPr>
      </w:pPr>
      <w:r>
        <w:t>Create organization</w:t>
      </w:r>
    </w:p>
    <w:p w14:paraId="3534F3D2" w14:textId="77777777" w:rsidR="00F61AFE" w:rsidRDefault="00F61AFE" w:rsidP="00F61AFE">
      <w:pPr>
        <w:pStyle w:val="ListParagraph"/>
        <w:numPr>
          <w:ilvl w:val="0"/>
          <w:numId w:val="6"/>
        </w:numPr>
      </w:pPr>
      <w:r>
        <w:t xml:space="preserve">Organizations </w:t>
      </w:r>
    </w:p>
    <w:p w14:paraId="4B7A89B1" w14:textId="77777777" w:rsidR="00F61AFE" w:rsidRDefault="00F61AFE" w:rsidP="00F61AFE">
      <w:pPr>
        <w:pStyle w:val="ListParagraph"/>
        <w:numPr>
          <w:ilvl w:val="1"/>
          <w:numId w:val="6"/>
        </w:numPr>
      </w:pPr>
      <w:r>
        <w:t>Access only reports in organization or public folder</w:t>
      </w:r>
    </w:p>
    <w:p w14:paraId="3701334D" w14:textId="77777777" w:rsidR="00F61AFE" w:rsidRDefault="00F61AFE" w:rsidP="00F61AFE">
      <w:pPr>
        <w:pStyle w:val="ListParagraph"/>
        <w:numPr>
          <w:ilvl w:val="1"/>
          <w:numId w:val="6"/>
        </w:numPr>
      </w:pPr>
      <w:r>
        <w:t>Organization hierarchy</w:t>
      </w:r>
    </w:p>
    <w:p w14:paraId="4419EF4F" w14:textId="77777777" w:rsidR="00F61AFE" w:rsidRDefault="00F61AFE" w:rsidP="00F61AFE">
      <w:pPr>
        <w:pStyle w:val="ListParagraph"/>
        <w:numPr>
          <w:ilvl w:val="1"/>
          <w:numId w:val="6"/>
        </w:numPr>
      </w:pPr>
      <w:r>
        <w:t>Users for org</w:t>
      </w:r>
    </w:p>
    <w:p w14:paraId="31FE777A" w14:textId="77777777" w:rsidR="00F61AFE" w:rsidRPr="000C2933" w:rsidRDefault="00F61AFE" w:rsidP="00F61AFE">
      <w:pPr>
        <w:pStyle w:val="ListParagraph"/>
        <w:numPr>
          <w:ilvl w:val="1"/>
          <w:numId w:val="6"/>
        </w:numPr>
      </w:pPr>
    </w:p>
    <w:p w14:paraId="0A3A4BA1" w14:textId="77777777" w:rsidR="00F61AFE" w:rsidRDefault="00F61AFE" w:rsidP="00F61AFE">
      <w:pPr>
        <w:pStyle w:val="Heading1"/>
      </w:pPr>
      <w:r>
        <w:t>Scheduling</w:t>
      </w:r>
    </w:p>
    <w:p w14:paraId="79741DD3" w14:textId="77777777" w:rsidR="00F61AFE" w:rsidRPr="0033187A" w:rsidRDefault="00F61AFE" w:rsidP="00F61AFE">
      <w:pPr>
        <w:pStyle w:val="Heading2"/>
      </w:pPr>
      <w:r>
        <w:t>Schedule</w:t>
      </w:r>
    </w:p>
    <w:p w14:paraId="76A92CA6" w14:textId="77777777" w:rsidR="00F61AFE" w:rsidRDefault="00F61AFE" w:rsidP="00F61AFE">
      <w:r>
        <w:rPr>
          <w:noProof/>
        </w:rPr>
        <w:drawing>
          <wp:inline distT="0" distB="0" distL="0" distR="0" wp14:anchorId="79052769" wp14:editId="55C5DD88">
            <wp:extent cx="2946400" cy="1919099"/>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302" cy="1919686"/>
                    </a:xfrm>
                    <a:prstGeom prst="rect">
                      <a:avLst/>
                    </a:prstGeom>
                    <a:noFill/>
                    <a:ln>
                      <a:noFill/>
                    </a:ln>
                  </pic:spPr>
                </pic:pic>
              </a:graphicData>
            </a:graphic>
          </wp:inline>
        </w:drawing>
      </w:r>
    </w:p>
    <w:p w14:paraId="5322C607" w14:textId="77777777" w:rsidR="00F61AFE" w:rsidRDefault="00F61AFE" w:rsidP="00F61AFE">
      <w:pPr>
        <w:pStyle w:val="Heading2"/>
      </w:pPr>
      <w:r>
        <w:t>Filters</w:t>
      </w:r>
    </w:p>
    <w:p w14:paraId="7813DFC5" w14:textId="77777777" w:rsidR="00F61AFE" w:rsidRDefault="00F61AFE" w:rsidP="00F61AFE">
      <w:r>
        <w:rPr>
          <w:noProof/>
        </w:rPr>
        <w:drawing>
          <wp:inline distT="0" distB="0" distL="0" distR="0" wp14:anchorId="22D083F3" wp14:editId="3462B714">
            <wp:extent cx="2359829" cy="2552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0995" cy="2553961"/>
                    </a:xfrm>
                    <a:prstGeom prst="rect">
                      <a:avLst/>
                    </a:prstGeom>
                    <a:noFill/>
                    <a:ln>
                      <a:noFill/>
                    </a:ln>
                  </pic:spPr>
                </pic:pic>
              </a:graphicData>
            </a:graphic>
          </wp:inline>
        </w:drawing>
      </w:r>
    </w:p>
    <w:p w14:paraId="2D7C719E" w14:textId="77777777" w:rsidR="00F61AFE" w:rsidRDefault="00F61AFE" w:rsidP="00F61AFE">
      <w:pPr>
        <w:pStyle w:val="Heading2"/>
      </w:pPr>
      <w:r>
        <w:lastRenderedPageBreak/>
        <w:t>Output options</w:t>
      </w:r>
    </w:p>
    <w:p w14:paraId="1A1F8734" w14:textId="77777777" w:rsidR="00F61AFE" w:rsidRDefault="00F61AFE" w:rsidP="00F61AFE">
      <w:r>
        <w:rPr>
          <w:noProof/>
        </w:rPr>
        <w:drawing>
          <wp:inline distT="0" distB="0" distL="0" distR="0" wp14:anchorId="4A163DC7" wp14:editId="524CC805">
            <wp:extent cx="3195796" cy="26352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5796" cy="2635250"/>
                    </a:xfrm>
                    <a:prstGeom prst="rect">
                      <a:avLst/>
                    </a:prstGeom>
                    <a:noFill/>
                    <a:ln>
                      <a:noFill/>
                    </a:ln>
                  </pic:spPr>
                </pic:pic>
              </a:graphicData>
            </a:graphic>
          </wp:inline>
        </w:drawing>
      </w:r>
    </w:p>
    <w:p w14:paraId="46929056" w14:textId="77777777" w:rsidR="00F61AFE" w:rsidRDefault="00F61AFE" w:rsidP="00F61AFE">
      <w:r>
        <w:rPr>
          <w:noProof/>
        </w:rPr>
        <w:drawing>
          <wp:inline distT="0" distB="0" distL="0" distR="0" wp14:anchorId="66A241A7" wp14:editId="79BD9BB3">
            <wp:extent cx="1733550" cy="72326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2109" cy="726840"/>
                    </a:xfrm>
                    <a:prstGeom prst="rect">
                      <a:avLst/>
                    </a:prstGeom>
                    <a:noFill/>
                    <a:ln>
                      <a:noFill/>
                    </a:ln>
                  </pic:spPr>
                </pic:pic>
              </a:graphicData>
            </a:graphic>
          </wp:inline>
        </w:drawing>
      </w:r>
    </w:p>
    <w:p w14:paraId="7FB800CA" w14:textId="77777777" w:rsidR="00F61AFE" w:rsidRDefault="00F61AFE" w:rsidP="00F61AFE">
      <w:r>
        <w:rPr>
          <w:noProof/>
        </w:rPr>
        <w:drawing>
          <wp:inline distT="0" distB="0" distL="0" distR="0" wp14:anchorId="7A0B21C7" wp14:editId="181BC3F6">
            <wp:extent cx="3482185" cy="1765300"/>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2185" cy="1765300"/>
                    </a:xfrm>
                    <a:prstGeom prst="rect">
                      <a:avLst/>
                    </a:prstGeom>
                    <a:noFill/>
                    <a:ln>
                      <a:noFill/>
                    </a:ln>
                  </pic:spPr>
                </pic:pic>
              </a:graphicData>
            </a:graphic>
          </wp:inline>
        </w:drawing>
      </w:r>
    </w:p>
    <w:p w14:paraId="51034582" w14:textId="77777777" w:rsidR="00F61AFE" w:rsidRPr="0033187A" w:rsidRDefault="00F61AFE" w:rsidP="00F61AFE">
      <w:r>
        <w:rPr>
          <w:noProof/>
        </w:rPr>
        <w:drawing>
          <wp:inline distT="0" distB="0" distL="0" distR="0" wp14:anchorId="7C3960CC" wp14:editId="4043674C">
            <wp:extent cx="5067300" cy="2064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7300" cy="2064857"/>
                    </a:xfrm>
                    <a:prstGeom prst="rect">
                      <a:avLst/>
                    </a:prstGeom>
                    <a:noFill/>
                    <a:ln>
                      <a:noFill/>
                    </a:ln>
                  </pic:spPr>
                </pic:pic>
              </a:graphicData>
            </a:graphic>
          </wp:inline>
        </w:drawing>
      </w:r>
    </w:p>
    <w:p w14:paraId="058E7D4C" w14:textId="77777777" w:rsidR="00F61AFE" w:rsidRDefault="00F61AFE" w:rsidP="00F61AFE">
      <w:pPr>
        <w:pStyle w:val="Heading1"/>
      </w:pPr>
      <w:r>
        <w:lastRenderedPageBreak/>
        <w:t xml:space="preserve">Technical </w:t>
      </w:r>
      <w:proofErr w:type="spellStart"/>
      <w:r>
        <w:t>quickstart</w:t>
      </w:r>
      <w:proofErr w:type="spellEnd"/>
    </w:p>
    <w:p w14:paraId="466983C2" w14:textId="77777777" w:rsidR="00F61AFE" w:rsidRPr="00260999" w:rsidRDefault="00F61AFE" w:rsidP="00F61AFE">
      <w:r w:rsidRPr="00260999">
        <w:t>http://www.jaspersoft.com/quick-start</w:t>
      </w:r>
    </w:p>
    <w:p w14:paraId="58F07753" w14:textId="77777777" w:rsidR="00F61AFE" w:rsidRDefault="00F61AFE" w:rsidP="00F61AFE">
      <w:pPr>
        <w:pStyle w:val="Heading2"/>
      </w:pPr>
      <w:r>
        <w:t>Web services demo</w:t>
      </w:r>
    </w:p>
    <w:p w14:paraId="1C1EA0CB" w14:textId="77777777" w:rsidR="00F61AFE" w:rsidRDefault="00F61AFE" w:rsidP="00F61AFE">
      <w:pPr>
        <w:pStyle w:val="Heading3"/>
      </w:pPr>
      <w:r>
        <w:t>Login</w:t>
      </w:r>
    </w:p>
    <w:p w14:paraId="5E0B45F7" w14:textId="77777777" w:rsidR="00F61AFE" w:rsidRDefault="00F61AFE" w:rsidP="00F61AFE">
      <w:r>
        <w:rPr>
          <w:noProof/>
        </w:rPr>
        <w:drawing>
          <wp:inline distT="0" distB="0" distL="0" distR="0" wp14:anchorId="74DEABBE" wp14:editId="1D6F8FC3">
            <wp:extent cx="3740150" cy="1689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0150" cy="1689100"/>
                    </a:xfrm>
                    <a:prstGeom prst="rect">
                      <a:avLst/>
                    </a:prstGeom>
                    <a:noFill/>
                    <a:ln>
                      <a:noFill/>
                    </a:ln>
                  </pic:spPr>
                </pic:pic>
              </a:graphicData>
            </a:graphic>
          </wp:inline>
        </w:drawing>
      </w:r>
    </w:p>
    <w:p w14:paraId="7187F3BD" w14:textId="77777777" w:rsidR="00F61AFE" w:rsidRDefault="00F61AFE" w:rsidP="00F61AFE">
      <w:pPr>
        <w:pStyle w:val="Heading3"/>
      </w:pPr>
      <w:r>
        <w:t>List reports</w:t>
      </w:r>
    </w:p>
    <w:p w14:paraId="079E7FCB" w14:textId="77777777" w:rsidR="00F61AFE" w:rsidRDefault="00F61AFE" w:rsidP="00F61AFE">
      <w:r>
        <w:rPr>
          <w:noProof/>
        </w:rPr>
        <w:drawing>
          <wp:inline distT="0" distB="0" distL="0" distR="0" wp14:anchorId="5BEAE95B" wp14:editId="5E0726C4">
            <wp:extent cx="2647950" cy="332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950" cy="3321050"/>
                    </a:xfrm>
                    <a:prstGeom prst="rect">
                      <a:avLst/>
                    </a:prstGeom>
                    <a:noFill/>
                    <a:ln>
                      <a:noFill/>
                    </a:ln>
                  </pic:spPr>
                </pic:pic>
              </a:graphicData>
            </a:graphic>
          </wp:inline>
        </w:drawing>
      </w:r>
    </w:p>
    <w:p w14:paraId="66993209" w14:textId="77777777" w:rsidR="00F61AFE" w:rsidRDefault="00F61AFE" w:rsidP="00F61AFE">
      <w:r>
        <w:rPr>
          <w:noProof/>
        </w:rPr>
        <w:lastRenderedPageBreak/>
        <w:drawing>
          <wp:inline distT="0" distB="0" distL="0" distR="0" wp14:anchorId="53671DD2" wp14:editId="35EFDB5B">
            <wp:extent cx="4076700"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1714500"/>
                    </a:xfrm>
                    <a:prstGeom prst="rect">
                      <a:avLst/>
                    </a:prstGeom>
                    <a:noFill/>
                    <a:ln>
                      <a:noFill/>
                    </a:ln>
                  </pic:spPr>
                </pic:pic>
              </a:graphicData>
            </a:graphic>
          </wp:inline>
        </w:drawing>
      </w:r>
    </w:p>
    <w:p w14:paraId="1E217251" w14:textId="77777777" w:rsidR="00F61AFE" w:rsidRDefault="00F61AFE" w:rsidP="00F61AFE">
      <w:pPr>
        <w:pStyle w:val="Heading3"/>
      </w:pPr>
      <w:r>
        <w:t>Run report with filters</w:t>
      </w:r>
    </w:p>
    <w:p w14:paraId="042B4840" w14:textId="77777777" w:rsidR="00F61AFE" w:rsidRDefault="00F61AFE" w:rsidP="00F61AFE">
      <w:r>
        <w:rPr>
          <w:noProof/>
        </w:rPr>
        <w:drawing>
          <wp:inline distT="0" distB="0" distL="0" distR="0" wp14:anchorId="4DBEF246" wp14:editId="31613475">
            <wp:extent cx="2578100"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8100" cy="1866900"/>
                    </a:xfrm>
                    <a:prstGeom prst="rect">
                      <a:avLst/>
                    </a:prstGeom>
                    <a:noFill/>
                    <a:ln>
                      <a:noFill/>
                    </a:ln>
                  </pic:spPr>
                </pic:pic>
              </a:graphicData>
            </a:graphic>
          </wp:inline>
        </w:drawing>
      </w:r>
    </w:p>
    <w:p w14:paraId="0B7F62EB" w14:textId="77777777" w:rsidR="00F61AFE" w:rsidRDefault="00F61AFE" w:rsidP="00F61AFE">
      <w:r>
        <w:rPr>
          <w:noProof/>
        </w:rPr>
        <w:drawing>
          <wp:inline distT="0" distB="0" distL="0" distR="0" wp14:anchorId="79263BDA" wp14:editId="4AD301BF">
            <wp:extent cx="3194050" cy="28003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4050" cy="2800350"/>
                    </a:xfrm>
                    <a:prstGeom prst="rect">
                      <a:avLst/>
                    </a:prstGeom>
                    <a:noFill/>
                    <a:ln>
                      <a:noFill/>
                    </a:ln>
                  </pic:spPr>
                </pic:pic>
              </a:graphicData>
            </a:graphic>
          </wp:inline>
        </w:drawing>
      </w:r>
    </w:p>
    <w:p w14:paraId="31029688" w14:textId="77777777" w:rsidR="00F61AFE" w:rsidRDefault="00F61AFE" w:rsidP="00F61AFE">
      <w:pPr>
        <w:pStyle w:val="Heading3"/>
      </w:pPr>
      <w:r>
        <w:lastRenderedPageBreak/>
        <w:t>List users</w:t>
      </w:r>
    </w:p>
    <w:p w14:paraId="4B55ABFC" w14:textId="77777777" w:rsidR="00F61AFE" w:rsidRDefault="00F61AFE" w:rsidP="00F61AFE">
      <w:r>
        <w:rPr>
          <w:noProof/>
        </w:rPr>
        <w:drawing>
          <wp:inline distT="0" distB="0" distL="0" distR="0" wp14:anchorId="1BF6D747" wp14:editId="67AD7EEE">
            <wp:extent cx="5943600" cy="2698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30B3AE73" w14:textId="77777777" w:rsidR="00F61AFE" w:rsidRDefault="00F61AFE" w:rsidP="00F61AFE">
      <w:pPr>
        <w:pStyle w:val="Heading3"/>
      </w:pPr>
      <w:r>
        <w:t>List roles</w:t>
      </w:r>
    </w:p>
    <w:p w14:paraId="78384BB0" w14:textId="77777777" w:rsidR="00F61AFE" w:rsidRDefault="00F61AFE" w:rsidP="00F61AFE">
      <w:r>
        <w:rPr>
          <w:noProof/>
        </w:rPr>
        <w:drawing>
          <wp:inline distT="0" distB="0" distL="0" distR="0" wp14:anchorId="05EB5CE3" wp14:editId="31571D93">
            <wp:extent cx="4089400" cy="21844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9400" cy="2184400"/>
                    </a:xfrm>
                    <a:prstGeom prst="rect">
                      <a:avLst/>
                    </a:prstGeom>
                    <a:noFill/>
                    <a:ln>
                      <a:noFill/>
                    </a:ln>
                  </pic:spPr>
                </pic:pic>
              </a:graphicData>
            </a:graphic>
          </wp:inline>
        </w:drawing>
      </w:r>
    </w:p>
    <w:p w14:paraId="22BC9DF1" w14:textId="77777777" w:rsidR="00F61AFE" w:rsidRDefault="00F61AFE" w:rsidP="00F61AFE">
      <w:pPr>
        <w:pStyle w:val="Heading3"/>
      </w:pPr>
      <w:r>
        <w:t>Documentation</w:t>
      </w:r>
    </w:p>
    <w:p w14:paraId="3903FBE5" w14:textId="77777777" w:rsidR="00F61AFE" w:rsidRPr="00606197" w:rsidRDefault="00F61AFE" w:rsidP="00F61AFE">
      <w:r>
        <w:t xml:space="preserve">Web services folder in the </w:t>
      </w:r>
      <w:proofErr w:type="gramStart"/>
      <w:r>
        <w:t>docs</w:t>
      </w:r>
      <w:proofErr w:type="gramEnd"/>
      <w:r>
        <w:t xml:space="preserve"> directory in the install</w:t>
      </w:r>
    </w:p>
    <w:p w14:paraId="68E355C2" w14:textId="77777777" w:rsidR="00F61AFE" w:rsidRDefault="00F61AFE" w:rsidP="00F61AFE">
      <w:pPr>
        <w:pStyle w:val="Heading2"/>
      </w:pPr>
      <w:r>
        <w:rPr>
          <w:noProof/>
        </w:rPr>
        <w:lastRenderedPageBreak/>
        <w:t>Launching report via HTML</w:t>
      </w:r>
    </w:p>
    <w:p w14:paraId="745DDDF2" w14:textId="77777777" w:rsidR="00F61AFE" w:rsidRDefault="00F61AFE" w:rsidP="00F61AFE">
      <w:pPr>
        <w:pStyle w:val="Heading1"/>
      </w:pPr>
      <w:r>
        <w:rPr>
          <w:noProof/>
        </w:rPr>
        <w:drawing>
          <wp:inline distT="0" distB="0" distL="0" distR="0" wp14:anchorId="76165136" wp14:editId="51368964">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14750"/>
                    </a:xfrm>
                    <a:prstGeom prst="rect">
                      <a:avLst/>
                    </a:prstGeom>
                  </pic:spPr>
                </pic:pic>
              </a:graphicData>
            </a:graphic>
          </wp:inline>
        </w:drawing>
      </w:r>
    </w:p>
    <w:p w14:paraId="50189163" w14:textId="77777777" w:rsidR="00F61AFE" w:rsidRDefault="00F61AFE" w:rsidP="00F61AFE">
      <w:pPr>
        <w:pStyle w:val="Heading1"/>
      </w:pPr>
      <w:proofErr w:type="spellStart"/>
      <w:r>
        <w:t>Youtube</w:t>
      </w:r>
      <w:proofErr w:type="spellEnd"/>
    </w:p>
    <w:p w14:paraId="598E6233" w14:textId="77777777" w:rsidR="00F61AFE" w:rsidRDefault="00F61AFE" w:rsidP="00F61AFE">
      <w:hyperlink r:id="rId24" w:history="1">
        <w:r w:rsidRPr="00AA2BF7">
          <w:rPr>
            <w:rStyle w:val="Hyperlink"/>
          </w:rPr>
          <w:t>https://www.youtube.com/user/JaspersoftBISuite</w:t>
        </w:r>
      </w:hyperlink>
    </w:p>
    <w:p w14:paraId="465A1332" w14:textId="77777777" w:rsidR="00F61AFE" w:rsidRDefault="00F61AFE" w:rsidP="00F61AFE">
      <w:pPr>
        <w:pStyle w:val="Heading2"/>
      </w:pPr>
      <w:r>
        <w:t>Designer demo</w:t>
      </w:r>
    </w:p>
    <w:p w14:paraId="089F48BF" w14:textId="77777777" w:rsidR="00F61AFE" w:rsidRDefault="00F61AFE" w:rsidP="00F61AFE">
      <w:hyperlink r:id="rId25" w:history="1">
        <w:r w:rsidRPr="00AA2BF7">
          <w:rPr>
            <w:rStyle w:val="Hyperlink"/>
          </w:rPr>
          <w:t>https://www.youtube.com/watch?v=103MUpnyrvk&amp;list=PL5NudtWaQ9l4LEzDAU-DdBQAp21lLH00r</w:t>
        </w:r>
      </w:hyperlink>
    </w:p>
    <w:p w14:paraId="61B68A39" w14:textId="77777777" w:rsidR="00F61AFE" w:rsidRDefault="00F61AFE" w:rsidP="00F61AFE">
      <w:r>
        <w:t>Had to edit formulas to put columns onto report</w:t>
      </w:r>
    </w:p>
    <w:p w14:paraId="32E18772" w14:textId="77777777" w:rsidR="00F61AFE" w:rsidRPr="00AC35A1" w:rsidRDefault="00F61AFE" w:rsidP="00F61AFE"/>
    <w:p w14:paraId="1115F8FC" w14:textId="77777777" w:rsidR="00F61AFE" w:rsidRPr="00606197" w:rsidRDefault="00F61AFE" w:rsidP="00F61AFE">
      <w:pPr>
        <w:pStyle w:val="Heading1"/>
      </w:pPr>
      <w:r w:rsidRPr="00606197">
        <w:t>Reviews</w:t>
      </w:r>
    </w:p>
    <w:p w14:paraId="12FD837D" w14:textId="77777777" w:rsidR="00F61AFE" w:rsidRDefault="00F61AFE" w:rsidP="00F61AFE">
      <w:pPr>
        <w:spacing w:after="0" w:line="240" w:lineRule="auto"/>
        <w:rPr>
          <w:rFonts w:ascii="Calibri" w:eastAsia="Times New Roman" w:hAnsi="Calibri" w:cs="Times New Roman"/>
          <w:color w:val="000000"/>
          <w:sz w:val="20"/>
          <w:szCs w:val="20"/>
        </w:rPr>
      </w:pPr>
    </w:p>
    <w:p w14:paraId="22A9FEC5" w14:textId="77777777" w:rsidR="00F61AFE" w:rsidRDefault="00F61AFE" w:rsidP="00F61AFE">
      <w:pPr>
        <w:spacing w:after="0" w:line="240" w:lineRule="auto"/>
        <w:rPr>
          <w:rFonts w:ascii="Calibri" w:eastAsia="Times New Roman" w:hAnsi="Calibri" w:cs="Times New Roman"/>
          <w:color w:val="000000"/>
          <w:sz w:val="20"/>
          <w:szCs w:val="20"/>
        </w:rPr>
      </w:pPr>
      <w:hyperlink r:id="rId26" w:history="1">
        <w:r w:rsidRPr="00AA2BF7">
          <w:rPr>
            <w:rStyle w:val="Hyperlink"/>
            <w:rFonts w:ascii="Calibri" w:eastAsia="Times New Roman" w:hAnsi="Calibri" w:cs="Times New Roman"/>
            <w:szCs w:val="20"/>
          </w:rPr>
          <w:t>https://www.trustradius.com/products/jaspersoft/reviews</w:t>
        </w:r>
      </w:hyperlink>
    </w:p>
    <w:p w14:paraId="6E9F936C" w14:textId="77777777" w:rsidR="00F61AFE" w:rsidRDefault="00F61AFE" w:rsidP="00F61AFE">
      <w:pPr>
        <w:spacing w:after="0" w:line="240" w:lineRule="auto"/>
        <w:rPr>
          <w:rFonts w:ascii="Calibri" w:eastAsia="Times New Roman" w:hAnsi="Calibri" w:cs="Times New Roman"/>
          <w:color w:val="000000"/>
          <w:sz w:val="20"/>
          <w:szCs w:val="20"/>
        </w:rPr>
      </w:pPr>
    </w:p>
    <w:p w14:paraId="7AE7777D" w14:textId="77777777" w:rsidR="00F61AFE" w:rsidRPr="00350B47" w:rsidRDefault="00F61AFE" w:rsidP="00F61AFE">
      <w:pPr>
        <w:spacing w:after="0" w:line="240" w:lineRule="auto"/>
        <w:rPr>
          <w:rFonts w:ascii="Calibri" w:eastAsia="Times New Roman" w:hAnsi="Calibri" w:cs="Times New Roman"/>
          <w:color w:val="000000"/>
          <w:sz w:val="20"/>
          <w:szCs w:val="20"/>
        </w:rPr>
      </w:pPr>
      <w:r w:rsidRPr="00350B47">
        <w:rPr>
          <w:rFonts w:ascii="Calibri" w:eastAsia="Times New Roman" w:hAnsi="Calibri" w:cs="Times New Roman"/>
          <w:color w:val="000000"/>
          <w:sz w:val="20"/>
          <w:szCs w:val="20"/>
        </w:rPr>
        <w:t xml:space="preserve">It was reviews like the one below that steered me away from </w:t>
      </w:r>
      <w:proofErr w:type="spellStart"/>
      <w:r w:rsidRPr="00350B47">
        <w:rPr>
          <w:rFonts w:ascii="Calibri" w:eastAsia="Times New Roman" w:hAnsi="Calibri" w:cs="Times New Roman"/>
          <w:color w:val="000000"/>
          <w:sz w:val="20"/>
          <w:szCs w:val="20"/>
        </w:rPr>
        <w:t>Jaspersoft</w:t>
      </w:r>
      <w:proofErr w:type="spellEnd"/>
      <w:r w:rsidRPr="00350B47">
        <w:rPr>
          <w:rFonts w:ascii="Calibri" w:eastAsia="Times New Roman" w:hAnsi="Calibri" w:cs="Times New Roman"/>
          <w:color w:val="000000"/>
          <w:sz w:val="20"/>
          <w:szCs w:val="20"/>
        </w:rPr>
        <w:t>.    The one below was the one I still had in my notes. But let</w:t>
      </w:r>
      <w:r>
        <w:rPr>
          <w:rFonts w:ascii="Calibri" w:eastAsia="Times New Roman" w:hAnsi="Calibri" w:cs="Times New Roman"/>
          <w:color w:val="000000"/>
          <w:sz w:val="20"/>
          <w:szCs w:val="20"/>
        </w:rPr>
        <w:t>’</w:t>
      </w:r>
      <w:r w:rsidRPr="00350B47">
        <w:rPr>
          <w:rFonts w:ascii="Calibri" w:eastAsia="Times New Roman" w:hAnsi="Calibri" w:cs="Times New Roman"/>
          <w:color w:val="000000"/>
          <w:sz w:val="20"/>
          <w:szCs w:val="20"/>
        </w:rPr>
        <w:t>s schedule a demo</w:t>
      </w:r>
      <w:proofErr w:type="gramStart"/>
      <w:r w:rsidRPr="00350B47">
        <w:rPr>
          <w:rFonts w:ascii="Calibri" w:eastAsia="Times New Roman" w:hAnsi="Calibri" w:cs="Times New Roman"/>
          <w:color w:val="000000"/>
          <w:sz w:val="20"/>
          <w:szCs w:val="20"/>
        </w:rPr>
        <w:t>..</w:t>
      </w:r>
      <w:proofErr w:type="gramEnd"/>
      <w:r w:rsidRPr="00350B47">
        <w:rPr>
          <w:rFonts w:ascii="Calibri" w:eastAsia="Times New Roman" w:hAnsi="Calibri" w:cs="Times New Roman"/>
          <w:color w:val="000000"/>
          <w:sz w:val="20"/>
          <w:szCs w:val="20"/>
        </w:rPr>
        <w:t xml:space="preserve"> You never know. </w:t>
      </w:r>
    </w:p>
    <w:p w14:paraId="1CDFEDC6" w14:textId="77777777" w:rsidR="00F61AFE" w:rsidRPr="00350B47" w:rsidRDefault="00F61AFE" w:rsidP="00F61AFE">
      <w:pPr>
        <w:spacing w:after="0" w:line="240" w:lineRule="auto"/>
        <w:rPr>
          <w:rFonts w:ascii="Calibri" w:eastAsia="Times New Roman" w:hAnsi="Calibri" w:cs="Times New Roman"/>
          <w:color w:val="000000"/>
          <w:sz w:val="20"/>
          <w:szCs w:val="20"/>
        </w:rPr>
      </w:pPr>
    </w:p>
    <w:p w14:paraId="55B1860B" w14:textId="77777777" w:rsidR="00F61AFE" w:rsidRPr="00350B47" w:rsidRDefault="00F61AFE" w:rsidP="00F61AFE">
      <w:pPr>
        <w:shd w:val="clear" w:color="auto" w:fill="FFFFFF"/>
        <w:spacing w:after="135" w:line="240" w:lineRule="auto"/>
        <w:rPr>
          <w:rFonts w:ascii="Helvetica" w:eastAsia="Times New Roman" w:hAnsi="Helvetica" w:cs="Helvetica"/>
          <w:color w:val="333333"/>
          <w:sz w:val="20"/>
          <w:szCs w:val="20"/>
          <w:shd w:val="clear" w:color="auto" w:fill="FFFFFF"/>
        </w:rPr>
      </w:pPr>
      <w:proofErr w:type="spellStart"/>
      <w:r w:rsidRPr="00350B47">
        <w:rPr>
          <w:rFonts w:ascii="Arial Narrow" w:eastAsia="Times New Roman" w:hAnsi="Arial Narrow" w:cs="Helvetica"/>
          <w:color w:val="333333"/>
          <w:sz w:val="30"/>
          <w:szCs w:val="30"/>
          <w:shd w:val="clear" w:color="auto" w:fill="FFFFFF"/>
        </w:rPr>
        <w:lastRenderedPageBreak/>
        <w:t>Jaspersoft</w:t>
      </w:r>
      <w:proofErr w:type="spellEnd"/>
      <w:r w:rsidRPr="00350B47">
        <w:rPr>
          <w:rFonts w:ascii="Arial Narrow" w:eastAsia="Times New Roman" w:hAnsi="Arial Narrow" w:cs="Helvetica"/>
          <w:color w:val="333333"/>
          <w:sz w:val="30"/>
          <w:szCs w:val="30"/>
          <w:shd w:val="clear" w:color="auto" w:fill="FFFFFF"/>
        </w:rPr>
        <w:t xml:space="preserve"> Cons</w:t>
      </w:r>
    </w:p>
    <w:p w14:paraId="167027EB" w14:textId="77777777" w:rsidR="00F61AFE" w:rsidRPr="00350B47" w:rsidRDefault="00F61AFE" w:rsidP="00F61AFE">
      <w:pPr>
        <w:numPr>
          <w:ilvl w:val="0"/>
          <w:numId w:val="1"/>
        </w:numPr>
        <w:shd w:val="clear" w:color="auto" w:fill="FFFFFF"/>
        <w:spacing w:before="100" w:beforeAutospacing="1" w:after="100" w:afterAutospacing="1" w:line="240" w:lineRule="auto"/>
        <w:ind w:left="495"/>
        <w:rPr>
          <w:rFonts w:ascii="Helvetica" w:eastAsia="Times New Roman" w:hAnsi="Helvetica" w:cs="Helvetica"/>
          <w:color w:val="333333"/>
          <w:sz w:val="20"/>
          <w:szCs w:val="20"/>
          <w:shd w:val="clear" w:color="auto" w:fill="FFFFFF"/>
        </w:rPr>
      </w:pPr>
      <w:proofErr w:type="spellStart"/>
      <w:r w:rsidRPr="00350B47">
        <w:rPr>
          <w:rFonts w:ascii="Times New Roman" w:eastAsia="Times New Roman" w:hAnsi="Times New Roman" w:cs="Times New Roman"/>
          <w:color w:val="333333"/>
          <w:sz w:val="20"/>
          <w:szCs w:val="20"/>
          <w:shd w:val="clear" w:color="auto" w:fill="FFFFFF"/>
        </w:rPr>
        <w:t>Jaspersoft</w:t>
      </w:r>
      <w:proofErr w:type="spellEnd"/>
      <w:r w:rsidRPr="00350B47">
        <w:rPr>
          <w:rFonts w:ascii="Times New Roman" w:eastAsia="Times New Roman" w:hAnsi="Times New Roman" w:cs="Times New Roman"/>
          <w:color w:val="333333"/>
          <w:sz w:val="20"/>
          <w:szCs w:val="20"/>
          <w:shd w:val="clear" w:color="auto" w:fill="FFFFFF"/>
        </w:rPr>
        <w:t xml:space="preserve"> seriously needs some quality control on their products. An "Enterprise" application should not be so buggy. I often feel like we are their beta-testers rather than paying customers.</w:t>
      </w:r>
    </w:p>
    <w:p w14:paraId="67B826A1" w14:textId="77777777" w:rsidR="00F61AFE" w:rsidRPr="00350B47" w:rsidRDefault="00F61AFE" w:rsidP="00F61AFE">
      <w:pPr>
        <w:numPr>
          <w:ilvl w:val="0"/>
          <w:numId w:val="1"/>
        </w:numPr>
        <w:shd w:val="clear" w:color="auto" w:fill="FFFFFF"/>
        <w:spacing w:before="100" w:beforeAutospacing="1" w:after="100" w:afterAutospacing="1" w:line="240" w:lineRule="auto"/>
        <w:ind w:left="495"/>
        <w:rPr>
          <w:rFonts w:ascii="Helvetica" w:eastAsia="Times New Roman" w:hAnsi="Helvetica" w:cs="Helvetica"/>
          <w:color w:val="333333"/>
          <w:sz w:val="20"/>
          <w:szCs w:val="20"/>
          <w:shd w:val="clear" w:color="auto" w:fill="FFFFFF"/>
        </w:rPr>
      </w:pPr>
      <w:r w:rsidRPr="00350B47">
        <w:rPr>
          <w:rFonts w:ascii="Times New Roman" w:eastAsia="Times New Roman" w:hAnsi="Times New Roman" w:cs="Times New Roman"/>
          <w:color w:val="333333"/>
          <w:sz w:val="20"/>
          <w:szCs w:val="20"/>
          <w:shd w:val="clear" w:color="auto" w:fill="FFFFFF"/>
        </w:rPr>
        <w:t xml:space="preserve">It is extremely embarrassing when my customers attempt to run a report and end up with a Java error stack on their screen instead. While </w:t>
      </w:r>
      <w:proofErr w:type="spellStart"/>
      <w:r w:rsidRPr="00350B47">
        <w:rPr>
          <w:rFonts w:ascii="Times New Roman" w:eastAsia="Times New Roman" w:hAnsi="Times New Roman" w:cs="Times New Roman"/>
          <w:color w:val="333333"/>
          <w:sz w:val="20"/>
          <w:szCs w:val="20"/>
          <w:shd w:val="clear" w:color="auto" w:fill="FFFFFF"/>
        </w:rPr>
        <w:t>Jaspersoft</w:t>
      </w:r>
      <w:proofErr w:type="spellEnd"/>
      <w:r w:rsidRPr="00350B47">
        <w:rPr>
          <w:rFonts w:ascii="Times New Roman" w:eastAsia="Times New Roman" w:hAnsi="Times New Roman" w:cs="Times New Roman"/>
          <w:color w:val="333333"/>
          <w:sz w:val="20"/>
          <w:szCs w:val="20"/>
          <w:shd w:val="clear" w:color="auto" w:fill="FFFFFF"/>
        </w:rPr>
        <w:t xml:space="preserve"> has made improvements in catching certain errors and providing an "oops" screen, we still see Java error dumps on a regular basis.</w:t>
      </w:r>
    </w:p>
    <w:p w14:paraId="1EAEDA8A" w14:textId="77777777" w:rsidR="00F61AFE" w:rsidRPr="00350B47" w:rsidRDefault="00F61AFE" w:rsidP="00F61AFE">
      <w:pPr>
        <w:numPr>
          <w:ilvl w:val="0"/>
          <w:numId w:val="1"/>
        </w:numPr>
        <w:shd w:val="clear" w:color="auto" w:fill="FFFFFF"/>
        <w:spacing w:before="100" w:beforeAutospacing="1" w:after="100" w:afterAutospacing="1" w:line="240" w:lineRule="auto"/>
        <w:ind w:left="495"/>
        <w:rPr>
          <w:rFonts w:ascii="Helvetica" w:eastAsia="Times New Roman" w:hAnsi="Helvetica" w:cs="Helvetica"/>
          <w:color w:val="333333"/>
          <w:sz w:val="20"/>
          <w:szCs w:val="20"/>
          <w:shd w:val="clear" w:color="auto" w:fill="FFFFFF"/>
        </w:rPr>
      </w:pPr>
      <w:proofErr w:type="spellStart"/>
      <w:r w:rsidRPr="00350B47">
        <w:rPr>
          <w:rFonts w:ascii="Times New Roman" w:eastAsia="Times New Roman" w:hAnsi="Times New Roman" w:cs="Times New Roman"/>
          <w:color w:val="333333"/>
          <w:sz w:val="20"/>
          <w:szCs w:val="20"/>
          <w:shd w:val="clear" w:color="auto" w:fill="FFFFFF"/>
        </w:rPr>
        <w:t>Jaspersoft's</w:t>
      </w:r>
      <w:proofErr w:type="spellEnd"/>
      <w:r w:rsidRPr="00350B47">
        <w:rPr>
          <w:rFonts w:ascii="Times New Roman" w:eastAsia="Times New Roman" w:hAnsi="Times New Roman" w:cs="Times New Roman"/>
          <w:color w:val="333333"/>
          <w:sz w:val="20"/>
          <w:szCs w:val="20"/>
          <w:shd w:val="clear" w:color="auto" w:fill="FFFFFF"/>
        </w:rPr>
        <w:t xml:space="preserve"> technical support has been little help for anything other than the most basic of issues. Most problems are instantly categorized as "Defect/Enhancement submitted" with no solution offered.</w:t>
      </w:r>
    </w:p>
    <w:p w14:paraId="350290C3" w14:textId="77777777" w:rsidR="00F61AFE" w:rsidRPr="00350B47" w:rsidRDefault="00F61AFE" w:rsidP="00F61AFE">
      <w:pPr>
        <w:shd w:val="clear" w:color="auto" w:fill="FFFFFF"/>
        <w:spacing w:after="135" w:line="240" w:lineRule="auto"/>
        <w:rPr>
          <w:rFonts w:ascii="Helvetica" w:eastAsia="Times New Roman" w:hAnsi="Helvetica" w:cs="Helvetica"/>
          <w:color w:val="333333"/>
          <w:sz w:val="20"/>
          <w:szCs w:val="20"/>
          <w:shd w:val="clear" w:color="auto" w:fill="FFFFFF"/>
        </w:rPr>
      </w:pPr>
      <w:r w:rsidRPr="00350B47">
        <w:rPr>
          <w:rFonts w:ascii="Arial Narrow" w:eastAsia="Times New Roman" w:hAnsi="Arial Narrow" w:cs="Helvetica"/>
          <w:color w:val="333333"/>
          <w:sz w:val="30"/>
          <w:szCs w:val="30"/>
          <w:shd w:val="clear" w:color="auto" w:fill="FFFFFF"/>
        </w:rPr>
        <w:t xml:space="preserve">ROI on </w:t>
      </w:r>
      <w:proofErr w:type="spellStart"/>
      <w:r w:rsidRPr="00350B47">
        <w:rPr>
          <w:rFonts w:ascii="Arial Narrow" w:eastAsia="Times New Roman" w:hAnsi="Arial Narrow" w:cs="Helvetica"/>
          <w:color w:val="333333"/>
          <w:sz w:val="30"/>
          <w:szCs w:val="30"/>
          <w:shd w:val="clear" w:color="auto" w:fill="FFFFFF"/>
        </w:rPr>
        <w:t>Jaspersoft</w:t>
      </w:r>
      <w:proofErr w:type="spellEnd"/>
      <w:r w:rsidRPr="00350B47">
        <w:rPr>
          <w:rFonts w:ascii="Arial Narrow" w:eastAsia="Times New Roman" w:hAnsi="Arial Narrow" w:cs="Helvetica"/>
          <w:color w:val="333333"/>
          <w:sz w:val="30"/>
          <w:szCs w:val="30"/>
          <w:shd w:val="clear" w:color="auto" w:fill="FFFFFF"/>
        </w:rPr>
        <w:t xml:space="preserve"> purchase</w:t>
      </w:r>
    </w:p>
    <w:p w14:paraId="3E785E42" w14:textId="77777777" w:rsidR="00F61AFE" w:rsidRPr="00350B47" w:rsidRDefault="00F61AFE" w:rsidP="00F61AFE">
      <w:pPr>
        <w:numPr>
          <w:ilvl w:val="0"/>
          <w:numId w:val="2"/>
        </w:numPr>
        <w:shd w:val="clear" w:color="auto" w:fill="FFFFFF"/>
        <w:spacing w:before="100" w:beforeAutospacing="1" w:after="100" w:afterAutospacing="1" w:line="240" w:lineRule="auto"/>
        <w:ind w:left="495"/>
        <w:rPr>
          <w:rFonts w:ascii="Helvetica" w:eastAsia="Times New Roman" w:hAnsi="Helvetica" w:cs="Helvetica"/>
          <w:color w:val="333333"/>
          <w:sz w:val="20"/>
          <w:szCs w:val="20"/>
          <w:shd w:val="clear" w:color="auto" w:fill="FFFFFF"/>
        </w:rPr>
      </w:pPr>
      <w:proofErr w:type="spellStart"/>
      <w:r w:rsidRPr="00350B47">
        <w:rPr>
          <w:rFonts w:ascii="Times New Roman" w:eastAsia="Times New Roman" w:hAnsi="Times New Roman" w:cs="Times New Roman"/>
          <w:color w:val="333333"/>
          <w:sz w:val="20"/>
          <w:szCs w:val="20"/>
          <w:shd w:val="clear" w:color="auto" w:fill="FFFFFF"/>
        </w:rPr>
        <w:t>Jaspersoft</w:t>
      </w:r>
      <w:proofErr w:type="spellEnd"/>
      <w:r w:rsidRPr="00350B47">
        <w:rPr>
          <w:rFonts w:ascii="Times New Roman" w:eastAsia="Times New Roman" w:hAnsi="Times New Roman" w:cs="Times New Roman"/>
          <w:color w:val="333333"/>
          <w:sz w:val="20"/>
          <w:szCs w:val="20"/>
          <w:shd w:val="clear" w:color="auto" w:fill="FFFFFF"/>
        </w:rPr>
        <w:t xml:space="preserve"> has decreased our productivity due to the excessive time we've had to spend troubleshooting errors.</w:t>
      </w:r>
    </w:p>
    <w:p w14:paraId="2AC4E684" w14:textId="77777777" w:rsidR="00F61AFE" w:rsidRPr="00350B47" w:rsidRDefault="00F61AFE" w:rsidP="00F61AFE">
      <w:pPr>
        <w:numPr>
          <w:ilvl w:val="0"/>
          <w:numId w:val="2"/>
        </w:numPr>
        <w:shd w:val="clear" w:color="auto" w:fill="FFFFFF"/>
        <w:spacing w:before="100" w:beforeAutospacing="1" w:after="100" w:afterAutospacing="1" w:line="240" w:lineRule="auto"/>
        <w:ind w:left="495"/>
        <w:rPr>
          <w:rFonts w:ascii="Helvetica" w:eastAsia="Times New Roman" w:hAnsi="Helvetica" w:cs="Helvetica"/>
          <w:color w:val="333333"/>
          <w:sz w:val="20"/>
          <w:szCs w:val="20"/>
          <w:shd w:val="clear" w:color="auto" w:fill="FFFFFF"/>
        </w:rPr>
      </w:pPr>
      <w:r w:rsidRPr="00350B47">
        <w:rPr>
          <w:rFonts w:ascii="Times New Roman" w:eastAsia="Times New Roman" w:hAnsi="Times New Roman" w:cs="Times New Roman"/>
          <w:color w:val="333333"/>
          <w:sz w:val="20"/>
          <w:szCs w:val="20"/>
          <w:shd w:val="clear" w:color="auto" w:fill="FFFFFF"/>
        </w:rPr>
        <w:t>We have seen positive results from our data warehousing and reporting efforts.</w:t>
      </w:r>
    </w:p>
    <w:p w14:paraId="5ECC15F1" w14:textId="77777777" w:rsidR="00F61AFE" w:rsidRPr="00350B47" w:rsidRDefault="00F61AFE" w:rsidP="00F61AFE">
      <w:pPr>
        <w:numPr>
          <w:ilvl w:val="0"/>
          <w:numId w:val="2"/>
        </w:numPr>
        <w:shd w:val="clear" w:color="auto" w:fill="FFFFFF"/>
        <w:spacing w:before="100" w:beforeAutospacing="1" w:after="100" w:afterAutospacing="1" w:line="240" w:lineRule="auto"/>
        <w:ind w:left="495"/>
        <w:rPr>
          <w:rFonts w:ascii="Helvetica" w:eastAsia="Times New Roman" w:hAnsi="Helvetica" w:cs="Helvetica"/>
          <w:color w:val="333333"/>
          <w:sz w:val="20"/>
          <w:szCs w:val="20"/>
          <w:shd w:val="clear" w:color="auto" w:fill="FFFFFF"/>
        </w:rPr>
      </w:pPr>
      <w:r w:rsidRPr="00350B47">
        <w:rPr>
          <w:rFonts w:ascii="Times New Roman" w:eastAsia="Times New Roman" w:hAnsi="Times New Roman" w:cs="Times New Roman"/>
          <w:color w:val="333333"/>
          <w:sz w:val="20"/>
          <w:szCs w:val="20"/>
          <w:shd w:val="clear" w:color="auto" w:fill="FFFFFF"/>
        </w:rPr>
        <w:t>Dashboards have allowed us to communicate important business insights throughout our company.</w:t>
      </w:r>
    </w:p>
    <w:p w14:paraId="56729D09" w14:textId="77777777" w:rsidR="00F61AFE" w:rsidRPr="00350B47" w:rsidRDefault="00F61AFE" w:rsidP="00F61AFE">
      <w:pPr>
        <w:shd w:val="clear" w:color="auto" w:fill="FFFFFF"/>
        <w:spacing w:after="135" w:line="240" w:lineRule="auto"/>
        <w:rPr>
          <w:rFonts w:ascii="Helvetica" w:eastAsia="Times New Roman" w:hAnsi="Helvetica" w:cs="Helvetica"/>
          <w:color w:val="333333"/>
          <w:sz w:val="20"/>
          <w:szCs w:val="20"/>
          <w:shd w:val="clear" w:color="auto" w:fill="FFFFFF"/>
        </w:rPr>
      </w:pPr>
      <w:r w:rsidRPr="00350B47">
        <w:rPr>
          <w:rFonts w:ascii="Arial Narrow" w:eastAsia="Times New Roman" w:hAnsi="Arial Narrow" w:cs="Helvetica"/>
          <w:color w:val="333333"/>
          <w:sz w:val="30"/>
          <w:szCs w:val="30"/>
          <w:shd w:val="clear" w:color="auto" w:fill="FFFFFF"/>
        </w:rPr>
        <w:t xml:space="preserve">Likelihood to Renew </w:t>
      </w:r>
      <w:proofErr w:type="spellStart"/>
      <w:proofErr w:type="gramStart"/>
      <w:r w:rsidRPr="00350B47">
        <w:rPr>
          <w:rFonts w:ascii="Arial Narrow" w:eastAsia="Times New Roman" w:hAnsi="Arial Narrow" w:cs="Helvetica"/>
          <w:color w:val="333333"/>
          <w:sz w:val="30"/>
          <w:szCs w:val="30"/>
          <w:shd w:val="clear" w:color="auto" w:fill="FFFFFF"/>
        </w:rPr>
        <w:t>Jaspersoft</w:t>
      </w:r>
      <w:proofErr w:type="spellEnd"/>
      <w:r w:rsidRPr="00350B47">
        <w:rPr>
          <w:rFonts w:ascii="Arial Narrow" w:eastAsia="Times New Roman" w:hAnsi="Arial Narrow" w:cs="Helvetica"/>
          <w:color w:val="333333"/>
          <w:sz w:val="30"/>
          <w:szCs w:val="30"/>
          <w:shd w:val="clear" w:color="auto" w:fill="FFFFFF"/>
        </w:rPr>
        <w:t xml:space="preserve"> :</w:t>
      </w:r>
      <w:proofErr w:type="gramEnd"/>
      <w:r w:rsidRPr="00350B47">
        <w:rPr>
          <w:rFonts w:ascii="Arial Narrow" w:eastAsia="Times New Roman" w:hAnsi="Arial Narrow" w:cs="Helvetica"/>
          <w:color w:val="333333"/>
          <w:sz w:val="30"/>
          <w:szCs w:val="30"/>
          <w:shd w:val="clear" w:color="auto" w:fill="FFFFFF"/>
        </w:rPr>
        <w:t xml:space="preserve"> 5 of 10</w:t>
      </w:r>
    </w:p>
    <w:p w14:paraId="05FF3DFC" w14:textId="77777777" w:rsidR="00F61AFE" w:rsidRPr="00350B47" w:rsidRDefault="00F61AFE" w:rsidP="00F61AFE">
      <w:pPr>
        <w:shd w:val="clear" w:color="auto" w:fill="428BCA"/>
        <w:spacing w:after="0" w:line="240" w:lineRule="auto"/>
        <w:jc w:val="center"/>
        <w:rPr>
          <w:rFonts w:ascii="Helvetica" w:eastAsia="Times New Roman" w:hAnsi="Helvetica" w:cs="Helvetica"/>
          <w:color w:val="333333"/>
          <w:sz w:val="20"/>
          <w:szCs w:val="20"/>
          <w:shd w:val="clear" w:color="auto" w:fill="F5F5F5"/>
        </w:rPr>
      </w:pPr>
      <w:r w:rsidRPr="00350B47">
        <w:rPr>
          <w:rFonts w:ascii="Helvetica" w:eastAsia="Times New Roman" w:hAnsi="Helvetica" w:cs="Helvetica"/>
          <w:color w:val="FFFFFF"/>
          <w:sz w:val="18"/>
          <w:szCs w:val="18"/>
          <w:shd w:val="clear" w:color="auto" w:fill="428BCA"/>
        </w:rPr>
        <w:t> </w:t>
      </w:r>
    </w:p>
    <w:p w14:paraId="2BF9AC9D" w14:textId="77777777" w:rsidR="00F61AFE" w:rsidRPr="00350B47" w:rsidRDefault="00F61AFE" w:rsidP="00F61AFE">
      <w:pPr>
        <w:shd w:val="clear" w:color="auto" w:fill="FFFFFF"/>
        <w:spacing w:after="0" w:line="240" w:lineRule="auto"/>
        <w:rPr>
          <w:rFonts w:ascii="Helvetica" w:eastAsia="Times New Roman" w:hAnsi="Helvetica" w:cs="Helvetica"/>
          <w:color w:val="333333"/>
          <w:sz w:val="20"/>
          <w:szCs w:val="20"/>
          <w:shd w:val="clear" w:color="auto" w:fill="FFFFFF"/>
        </w:rPr>
      </w:pPr>
      <w:proofErr w:type="spellStart"/>
      <w:r w:rsidRPr="00350B47">
        <w:rPr>
          <w:rFonts w:ascii="Helvetica" w:eastAsia="Times New Roman" w:hAnsi="Helvetica" w:cs="Helvetica"/>
          <w:color w:val="333333"/>
          <w:sz w:val="20"/>
          <w:szCs w:val="20"/>
          <w:shd w:val="clear" w:color="auto" w:fill="FFFFFF"/>
        </w:rPr>
        <w:t>Jaspersoft</w:t>
      </w:r>
      <w:proofErr w:type="spellEnd"/>
      <w:r w:rsidRPr="00350B47">
        <w:rPr>
          <w:rFonts w:ascii="Helvetica" w:eastAsia="Times New Roman" w:hAnsi="Helvetica" w:cs="Helvetica"/>
          <w:color w:val="333333"/>
          <w:sz w:val="20"/>
          <w:szCs w:val="20"/>
          <w:shd w:val="clear" w:color="auto" w:fill="FFFFFF"/>
        </w:rPr>
        <w:t xml:space="preserve"> Average: 8.3</w:t>
      </w:r>
    </w:p>
    <w:p w14:paraId="245FC220" w14:textId="77777777" w:rsidR="00F61AFE" w:rsidRPr="00350B47" w:rsidRDefault="00F61AFE" w:rsidP="00F61AFE">
      <w:pPr>
        <w:shd w:val="clear" w:color="auto" w:fill="FFFFFF"/>
        <w:spacing w:after="0" w:line="240" w:lineRule="auto"/>
        <w:rPr>
          <w:rFonts w:ascii="Helvetica" w:eastAsia="Times New Roman" w:hAnsi="Helvetica" w:cs="Helvetica"/>
          <w:color w:val="333333"/>
          <w:sz w:val="20"/>
          <w:szCs w:val="20"/>
          <w:shd w:val="clear" w:color="auto" w:fill="FFFFFF"/>
        </w:rPr>
      </w:pPr>
      <w:r w:rsidRPr="00350B47">
        <w:rPr>
          <w:rFonts w:ascii="Helvetica" w:eastAsia="Times New Roman" w:hAnsi="Helvetica" w:cs="Helvetica"/>
          <w:color w:val="333333"/>
          <w:sz w:val="20"/>
          <w:szCs w:val="20"/>
          <w:shd w:val="clear" w:color="auto" w:fill="FFFFFF"/>
        </w:rPr>
        <w:t> </w:t>
      </w:r>
    </w:p>
    <w:p w14:paraId="08A71D38" w14:textId="77777777" w:rsidR="00F61AFE" w:rsidRPr="00350B47" w:rsidRDefault="00F61AFE" w:rsidP="00F61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FFFFF"/>
        </w:rPr>
      </w:pPr>
      <w:r w:rsidRPr="00350B47">
        <w:rPr>
          <w:rFonts w:ascii="Courier New" w:eastAsia="Times New Roman" w:hAnsi="Courier New" w:cs="Courier New"/>
          <w:b/>
          <w:bCs/>
          <w:color w:val="333333"/>
          <w:sz w:val="20"/>
          <w:szCs w:val="20"/>
          <w:shd w:val="clear" w:color="auto" w:fill="FFFFFF"/>
        </w:rPr>
        <w:t>5.0</w:t>
      </w:r>
    </w:p>
    <w:p w14:paraId="0E18ADC9" w14:textId="77777777" w:rsidR="00F61AFE" w:rsidRPr="00350B47" w:rsidRDefault="00F61AFE" w:rsidP="00F61AFE">
      <w:pPr>
        <w:shd w:val="clear" w:color="auto" w:fill="FFFFFF"/>
        <w:spacing w:after="0" w:line="240" w:lineRule="auto"/>
        <w:rPr>
          <w:rFonts w:ascii="Helvetica" w:eastAsia="Times New Roman" w:hAnsi="Helvetica" w:cs="Helvetica"/>
          <w:color w:val="333333"/>
          <w:sz w:val="20"/>
          <w:szCs w:val="20"/>
          <w:shd w:val="clear" w:color="auto" w:fill="FFFFFF"/>
        </w:rPr>
      </w:pPr>
      <w:r w:rsidRPr="00350B47">
        <w:rPr>
          <w:rFonts w:ascii="Times New Roman" w:eastAsia="Times New Roman" w:hAnsi="Times New Roman" w:cs="Times New Roman"/>
          <w:color w:val="333333"/>
          <w:sz w:val="20"/>
          <w:szCs w:val="20"/>
          <w:shd w:val="clear" w:color="auto" w:fill="FFFFFF"/>
        </w:rPr>
        <w:t>We had to stop paying our support to get Jasper management to pay attention to our issues. We are now working closely with them to try to resolve these problems. If they can be resolved to our satisfaction, we will continue with them. If not, we will look elsewhere.</w:t>
      </w:r>
    </w:p>
    <w:p w14:paraId="63CFB396" w14:textId="77777777" w:rsidR="00F61AFE" w:rsidRPr="00350B47" w:rsidRDefault="00F61AFE" w:rsidP="00F61AFE">
      <w:pPr>
        <w:spacing w:after="0" w:line="240" w:lineRule="auto"/>
        <w:rPr>
          <w:rFonts w:ascii="Calibri" w:eastAsia="Times New Roman" w:hAnsi="Calibri" w:cs="Times New Roman"/>
          <w:color w:val="000000"/>
          <w:sz w:val="24"/>
          <w:szCs w:val="24"/>
        </w:rPr>
      </w:pPr>
    </w:p>
    <w:p w14:paraId="32296AD8" w14:textId="77777777" w:rsidR="00F61AFE" w:rsidRPr="00350B47" w:rsidRDefault="00F61AFE" w:rsidP="00F61AFE">
      <w:pPr>
        <w:spacing w:after="0" w:line="240" w:lineRule="auto"/>
        <w:rPr>
          <w:rFonts w:ascii="Calibri" w:eastAsia="Times New Roman" w:hAnsi="Calibri" w:cs="Times New Roman"/>
          <w:color w:val="000000"/>
          <w:sz w:val="24"/>
          <w:szCs w:val="24"/>
        </w:rPr>
      </w:pPr>
    </w:p>
    <w:p w14:paraId="79F4A2C7" w14:textId="77777777" w:rsidR="00F61AFE" w:rsidRPr="00350B47" w:rsidRDefault="00F61AFE" w:rsidP="00F61AFE">
      <w:pPr>
        <w:spacing w:after="0" w:line="240" w:lineRule="auto"/>
        <w:rPr>
          <w:rFonts w:ascii="Calibri" w:eastAsia="Times New Roman" w:hAnsi="Calibri" w:cs="Times New Roman"/>
          <w:color w:val="000000"/>
          <w:sz w:val="24"/>
          <w:szCs w:val="24"/>
        </w:rPr>
      </w:pPr>
    </w:p>
    <w:p w14:paraId="3915A2FB" w14:textId="77777777" w:rsidR="00F61AFE" w:rsidRPr="00350B47" w:rsidRDefault="00F61AFE" w:rsidP="00F61AFE">
      <w:pPr>
        <w:spacing w:after="0" w:line="240" w:lineRule="auto"/>
        <w:rPr>
          <w:rFonts w:ascii="Calibri" w:eastAsia="Times New Roman" w:hAnsi="Calibri" w:cs="Times New Roman"/>
          <w:color w:val="000000"/>
          <w:sz w:val="24"/>
          <w:szCs w:val="24"/>
        </w:rPr>
      </w:pPr>
    </w:p>
    <w:p w14:paraId="0E1A463C" w14:textId="77777777" w:rsidR="00F61AFE" w:rsidRDefault="00F61AFE" w:rsidP="00F61AFE"/>
    <w:p w14:paraId="2105377A" w14:textId="77777777" w:rsidR="0063600C" w:rsidRDefault="0063600C"/>
    <w:sectPr w:rsidR="0063600C" w:rsidSect="00636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97CAD"/>
    <w:multiLevelType w:val="hybridMultilevel"/>
    <w:tmpl w:val="8EFA6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10C9F"/>
    <w:multiLevelType w:val="hybridMultilevel"/>
    <w:tmpl w:val="B3A2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BE62D0"/>
    <w:multiLevelType w:val="hybridMultilevel"/>
    <w:tmpl w:val="3B22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0E5EE2"/>
    <w:multiLevelType w:val="hybridMultilevel"/>
    <w:tmpl w:val="9ED4A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3335530"/>
    <w:multiLevelType w:val="hybridMultilevel"/>
    <w:tmpl w:val="9B184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CC5954"/>
    <w:multiLevelType w:val="multilevel"/>
    <w:tmpl w:val="51F2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DE77A29"/>
    <w:multiLevelType w:val="hybridMultilevel"/>
    <w:tmpl w:val="A266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E61130"/>
    <w:multiLevelType w:val="hybridMultilevel"/>
    <w:tmpl w:val="32CE8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EB7D3F"/>
    <w:multiLevelType w:val="multilevel"/>
    <w:tmpl w:val="768A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C035E2B"/>
    <w:multiLevelType w:val="hybridMultilevel"/>
    <w:tmpl w:val="C226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C14CE3"/>
    <w:multiLevelType w:val="hybridMultilevel"/>
    <w:tmpl w:val="047C6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7"/>
  </w:num>
  <w:num w:numId="4">
    <w:abstractNumId w:val="3"/>
  </w:num>
  <w:num w:numId="5">
    <w:abstractNumId w:val="10"/>
  </w:num>
  <w:num w:numId="6">
    <w:abstractNumId w:val="4"/>
  </w:num>
  <w:num w:numId="7">
    <w:abstractNumId w:val="6"/>
  </w:num>
  <w:num w:numId="8">
    <w:abstractNumId w:val="0"/>
  </w:num>
  <w:num w:numId="9">
    <w:abstractNumId w:val="1"/>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AFE"/>
    <w:rsid w:val="0063600C"/>
    <w:rsid w:val="00F61AF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71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AFE"/>
    <w:rPr>
      <w:rFonts w:eastAsiaTheme="minorHAnsi"/>
      <w:lang w:eastAsia="en-US"/>
    </w:rPr>
  </w:style>
  <w:style w:type="paragraph" w:styleId="Heading1">
    <w:name w:val="heading 1"/>
    <w:basedOn w:val="Normal"/>
    <w:next w:val="Normal"/>
    <w:link w:val="Heading1Char"/>
    <w:uiPriority w:val="9"/>
    <w:qFormat/>
    <w:rsid w:val="00F61AFE"/>
    <w:pPr>
      <w:keepNext/>
      <w:keepLines/>
      <w:spacing w:before="480" w:after="24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F61AFE"/>
    <w:pPr>
      <w:keepNext/>
      <w:keepLines/>
      <w:spacing w:after="24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F61AFE"/>
    <w:pPr>
      <w:keepNext/>
      <w:keepLines/>
      <w:spacing w:after="120"/>
      <w:outlineLvl w:val="2"/>
    </w:pPr>
    <w:rPr>
      <w:rFonts w:asciiTheme="majorHAnsi" w:eastAsiaTheme="majorEastAsia" w:hAnsiTheme="majorHAnsi" w:cstheme="majorBidi"/>
      <w:b/>
      <w:bCs/>
      <w:color w:val="4F81BD" w:themeColor="accen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AFE"/>
    <w:rPr>
      <w:rFonts w:asciiTheme="majorHAnsi" w:eastAsiaTheme="majorEastAsia" w:hAnsiTheme="majorHAnsi" w:cstheme="majorBidi"/>
      <w:b/>
      <w:bCs/>
      <w:color w:val="365F91" w:themeColor="accent1" w:themeShade="BF"/>
      <w:sz w:val="32"/>
      <w:szCs w:val="28"/>
      <w:lang w:eastAsia="en-US"/>
    </w:rPr>
  </w:style>
  <w:style w:type="character" w:customStyle="1" w:styleId="Heading2Char">
    <w:name w:val="Heading 2 Char"/>
    <w:basedOn w:val="DefaultParagraphFont"/>
    <w:link w:val="Heading2"/>
    <w:uiPriority w:val="9"/>
    <w:rsid w:val="00F61AFE"/>
    <w:rPr>
      <w:rFonts w:asciiTheme="majorHAnsi" w:eastAsiaTheme="majorEastAsia" w:hAnsiTheme="majorHAnsi" w:cstheme="majorBidi"/>
      <w:bCs/>
      <w:color w:val="4F81BD" w:themeColor="accent1"/>
      <w:sz w:val="26"/>
      <w:szCs w:val="26"/>
      <w:lang w:eastAsia="en-US"/>
    </w:rPr>
  </w:style>
  <w:style w:type="character" w:customStyle="1" w:styleId="Heading3Char">
    <w:name w:val="Heading 3 Char"/>
    <w:basedOn w:val="DefaultParagraphFont"/>
    <w:link w:val="Heading3"/>
    <w:uiPriority w:val="9"/>
    <w:rsid w:val="00F61AFE"/>
    <w:rPr>
      <w:rFonts w:asciiTheme="majorHAnsi" w:eastAsiaTheme="majorEastAsia" w:hAnsiTheme="majorHAnsi" w:cstheme="majorBidi"/>
      <w:b/>
      <w:bCs/>
      <w:color w:val="4F81BD" w:themeColor="accent1"/>
      <w:sz w:val="20"/>
      <w:lang w:eastAsia="en-US"/>
    </w:rPr>
  </w:style>
  <w:style w:type="character" w:styleId="Hyperlink">
    <w:name w:val="Hyperlink"/>
    <w:basedOn w:val="DefaultParagraphFont"/>
    <w:uiPriority w:val="99"/>
    <w:unhideWhenUsed/>
    <w:rsid w:val="00F61AFE"/>
    <w:rPr>
      <w:color w:val="0000FF" w:themeColor="hyperlink"/>
      <w:u w:val="single"/>
    </w:rPr>
  </w:style>
  <w:style w:type="paragraph" w:styleId="ListParagraph">
    <w:name w:val="List Paragraph"/>
    <w:basedOn w:val="Normal"/>
    <w:uiPriority w:val="34"/>
    <w:qFormat/>
    <w:rsid w:val="00F61AFE"/>
    <w:pPr>
      <w:ind w:left="720"/>
      <w:contextualSpacing/>
    </w:pPr>
  </w:style>
  <w:style w:type="paragraph" w:styleId="BalloonText">
    <w:name w:val="Balloon Text"/>
    <w:basedOn w:val="Normal"/>
    <w:link w:val="BalloonTextChar"/>
    <w:uiPriority w:val="99"/>
    <w:semiHidden/>
    <w:unhideWhenUsed/>
    <w:rsid w:val="00F61A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AFE"/>
    <w:rPr>
      <w:rFonts w:ascii="Tahoma" w:eastAsiaTheme="minorHAnsi"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AFE"/>
    <w:rPr>
      <w:rFonts w:eastAsiaTheme="minorHAnsi"/>
      <w:lang w:eastAsia="en-US"/>
    </w:rPr>
  </w:style>
  <w:style w:type="paragraph" w:styleId="Heading1">
    <w:name w:val="heading 1"/>
    <w:basedOn w:val="Normal"/>
    <w:next w:val="Normal"/>
    <w:link w:val="Heading1Char"/>
    <w:uiPriority w:val="9"/>
    <w:qFormat/>
    <w:rsid w:val="00F61AFE"/>
    <w:pPr>
      <w:keepNext/>
      <w:keepLines/>
      <w:spacing w:before="480" w:after="24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F61AFE"/>
    <w:pPr>
      <w:keepNext/>
      <w:keepLines/>
      <w:spacing w:after="24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F61AFE"/>
    <w:pPr>
      <w:keepNext/>
      <w:keepLines/>
      <w:spacing w:after="120"/>
      <w:outlineLvl w:val="2"/>
    </w:pPr>
    <w:rPr>
      <w:rFonts w:asciiTheme="majorHAnsi" w:eastAsiaTheme="majorEastAsia" w:hAnsiTheme="majorHAnsi" w:cstheme="majorBidi"/>
      <w:b/>
      <w:bCs/>
      <w:color w:val="4F81BD" w:themeColor="accen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AFE"/>
    <w:rPr>
      <w:rFonts w:asciiTheme="majorHAnsi" w:eastAsiaTheme="majorEastAsia" w:hAnsiTheme="majorHAnsi" w:cstheme="majorBidi"/>
      <w:b/>
      <w:bCs/>
      <w:color w:val="365F91" w:themeColor="accent1" w:themeShade="BF"/>
      <w:sz w:val="32"/>
      <w:szCs w:val="28"/>
      <w:lang w:eastAsia="en-US"/>
    </w:rPr>
  </w:style>
  <w:style w:type="character" w:customStyle="1" w:styleId="Heading2Char">
    <w:name w:val="Heading 2 Char"/>
    <w:basedOn w:val="DefaultParagraphFont"/>
    <w:link w:val="Heading2"/>
    <w:uiPriority w:val="9"/>
    <w:rsid w:val="00F61AFE"/>
    <w:rPr>
      <w:rFonts w:asciiTheme="majorHAnsi" w:eastAsiaTheme="majorEastAsia" w:hAnsiTheme="majorHAnsi" w:cstheme="majorBidi"/>
      <w:bCs/>
      <w:color w:val="4F81BD" w:themeColor="accent1"/>
      <w:sz w:val="26"/>
      <w:szCs w:val="26"/>
      <w:lang w:eastAsia="en-US"/>
    </w:rPr>
  </w:style>
  <w:style w:type="character" w:customStyle="1" w:styleId="Heading3Char">
    <w:name w:val="Heading 3 Char"/>
    <w:basedOn w:val="DefaultParagraphFont"/>
    <w:link w:val="Heading3"/>
    <w:uiPriority w:val="9"/>
    <w:rsid w:val="00F61AFE"/>
    <w:rPr>
      <w:rFonts w:asciiTheme="majorHAnsi" w:eastAsiaTheme="majorEastAsia" w:hAnsiTheme="majorHAnsi" w:cstheme="majorBidi"/>
      <w:b/>
      <w:bCs/>
      <w:color w:val="4F81BD" w:themeColor="accent1"/>
      <w:sz w:val="20"/>
      <w:lang w:eastAsia="en-US"/>
    </w:rPr>
  </w:style>
  <w:style w:type="character" w:styleId="Hyperlink">
    <w:name w:val="Hyperlink"/>
    <w:basedOn w:val="DefaultParagraphFont"/>
    <w:uiPriority w:val="99"/>
    <w:unhideWhenUsed/>
    <w:rsid w:val="00F61AFE"/>
    <w:rPr>
      <w:color w:val="0000FF" w:themeColor="hyperlink"/>
      <w:u w:val="single"/>
    </w:rPr>
  </w:style>
  <w:style w:type="paragraph" w:styleId="ListParagraph">
    <w:name w:val="List Paragraph"/>
    <w:basedOn w:val="Normal"/>
    <w:uiPriority w:val="34"/>
    <w:qFormat/>
    <w:rsid w:val="00F61AFE"/>
    <w:pPr>
      <w:ind w:left="720"/>
      <w:contextualSpacing/>
    </w:pPr>
  </w:style>
  <w:style w:type="paragraph" w:styleId="BalloonText">
    <w:name w:val="Balloon Text"/>
    <w:basedOn w:val="Normal"/>
    <w:link w:val="BalloonTextChar"/>
    <w:uiPriority w:val="99"/>
    <w:semiHidden/>
    <w:unhideWhenUsed/>
    <w:rsid w:val="00F61A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AFE"/>
    <w:rPr>
      <w:rFonts w:ascii="Tahoma" w:eastAsiaTheme="minorHAns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trustradius.com/products/jaspersoft/reviews"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103MUpnyrvk&amp;list=PL5NudtWaQ9l4LEzDAU-DdBQAp21lLH00r"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user/JaspersoftBISuit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 Id="rId30" Type="http://schemas.openxmlformats.org/officeDocument/2006/relationships/customXml" Target="../customXml/item2.xml"/></Relationships>
</file>

<file path=word/_rels/settings.xml.rels><?xml version="1.0" encoding="UTF-8" standalone="yes"?>
<Relationships xmlns="http://schemas.openxmlformats.org/package/2006/relationships"><Relationship Id="rId1" Type="http://schemas.openxmlformats.org/officeDocument/2006/relationships/attachedTemplate" Target="https://activexperience.active.local/gpmo/projects/communities/ActiveNet_New/Shared%20Documents/Form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191AB14C443F547A61695F936C40DC1" ma:contentTypeVersion="22" ma:contentTypeDescription="Create a new document." ma:contentTypeScope="" ma:versionID="ac0864a9d701614ed4ee4202e50f2e07">
  <xsd:schema xmlns:xsd="http://www.w3.org/2001/XMLSchema" xmlns:xs="http://www.w3.org/2001/XMLSchema" xmlns:p="http://schemas.microsoft.com/office/2006/metadata/properties" xmlns:ns1="http://schemas.microsoft.com/sharepoint/v3" xmlns:ns2="http://schemas.microsoft.com/sharepoint/v3/fields" xmlns:ns3="1e389076-dd75-4bef-a0a9-7fc4e4c7e2a7" targetNamespace="http://schemas.microsoft.com/office/2006/metadata/properties" ma:root="true" ma:fieldsID="ddfcbb5f411348a3fd66979c8031da52" ns1:_="" ns2:_="" ns3:_="">
    <xsd:import namespace="http://schemas.microsoft.com/sharepoint/v3"/>
    <xsd:import namespace="http://schemas.microsoft.com/sharepoint/v3/fields"/>
    <xsd:import namespace="1e389076-dd75-4bef-a0a9-7fc4e4c7e2a7"/>
    <xsd:element name="properties">
      <xsd:complexType>
        <xsd:sequence>
          <xsd:element name="documentManagement">
            <xsd:complexType>
              <xsd:all>
                <xsd:element ref="ns2:Location" minOccurs="0"/>
                <xsd:element ref="ns2:_DCDateCreated" minOccurs="0"/>
                <xsd:element ref="ns2:_DCDateModified" minOccurs="0"/>
                <xsd:element ref="ns1:PublishingStartDate" minOccurs="0"/>
                <xsd:element ref="ns1:PublishingExpirationDat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8" nillable="true" ma:displayName="Location" ma:description="" ma:internalName="Location">
      <xsd:simpleType>
        <xsd:restriction base="dms:Text"/>
      </xsd:simpleType>
    </xsd:element>
    <xsd:element name="_DCDateCreated" ma:index="9" nillable="true" ma:displayName="Date Created" ma:description="The date on which this resource was created" ma:format="DateTime" ma:internalName="_DCDateCreated" ma:readOnly="false">
      <xsd:simpleType>
        <xsd:restriction base="dms:DateTime"/>
      </xsd:simpleType>
    </xsd:element>
    <xsd:element name="_DCDateModified" ma:index="10" nillable="true" ma:displayName="Date Modified" ma:description="The date on which this resource was last modified" ma:format="DateTime" ma:internalName="_DCDateModified"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e389076-dd75-4bef-a0a9-7fc4e4c7e2a7"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CDateModified xmlns="http://schemas.microsoft.com/sharepoint/v3/fields" xsi:nil="true"/>
    <Location xmlns="http://schemas.microsoft.com/sharepoint/v3/fields">Development/Architecture</Location>
    <_DCDateCreated xmlns="http://schemas.microsoft.com/sharepoint/v3/fields" xsi:nil="true"/>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650B7B73-0E74-411E-A68C-6D6B64DC635E}"/>
</file>

<file path=customXml/itemProps2.xml><?xml version="1.0" encoding="utf-8"?>
<ds:datastoreItem xmlns:ds="http://schemas.openxmlformats.org/officeDocument/2006/customXml" ds:itemID="{DB0535B8-354D-47C1-969F-60BEE5D2B73A}"/>
</file>

<file path=customXml/itemProps3.xml><?xml version="1.0" encoding="utf-8"?>
<ds:datastoreItem xmlns:ds="http://schemas.openxmlformats.org/officeDocument/2006/customXml" ds:itemID="{09A56762-5324-4F40-97DD-18C068030EC1}"/>
</file>

<file path=docProps/app.xml><?xml version="1.0" encoding="utf-8"?>
<Properties xmlns="http://schemas.openxmlformats.org/officeDocument/2006/extended-properties" xmlns:vt="http://schemas.openxmlformats.org/officeDocument/2006/docPropsVTypes">
  <Template>template.dotx</Template>
  <TotalTime>2</TotalTime>
  <Pages>15</Pages>
  <Words>1464</Words>
  <Characters>8350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Fellowship Technologies</Company>
  <LinksUpToDate>false</LinksUpToDate>
  <CharactersWithSpaces>9795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Christie, Dave</dc:creator>
  <cp:lastModifiedBy>Christie, Dave</cp:lastModifiedBy>
  <cp:revision>1</cp:revision>
  <dcterms:created xsi:type="dcterms:W3CDTF">2015-01-16T22:20:00Z</dcterms:created>
  <dcterms:modified xsi:type="dcterms:W3CDTF">2015-01-16T22:23:00Z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0x010100C191AB14C443F547A61695F936C40DC1</vt:lpwstr>
  </property>
</Properties>
</file>